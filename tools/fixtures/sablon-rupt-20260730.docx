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ns1="http://schemas.openxmlformats.org/markup-compatibility/2006" xmlns:ns2="http://schemas.openxmlformats.org/officeDocument/2006/relationships" xmlns:w="http://schemas.openxmlformats.org/wordprocessingml/2006/main" ns1:Ignorable="w14 w15 w16se w16cid w16 w16cex w16sdtdh w16sdtfl w16du wp14">
  <w:body>
    <w:p/>
    <w:sectPr w:rsidR="006750F4" w:rsidRPr="007725D2" w:rsidSect="00C9770F">
      <w:footerReference w:type="default" ns2:id="rId9"/>
      <w:headerReference w:type="first" ns2:id="rId10"/>
      <w:footerReference w:type="first" ns2:id="rId11"/>
      <w:pgSz w:w="11907" w:h="16839" w:code="9"/>
      <w:pgMar w:top="1134" w:right="851" w:bottom="403" w:left="1985" w:header="144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1B9" w14:textId="77777777" w:rsidR="00CC703F" w:rsidRDefault="00CC703F">
      <w:r>
        <w:separator/>
      </w:r>
    </w:p>
  </w:endnote>
  <w:endnote w:type="continuationSeparator" w:id="0">
    <w:p w14:paraId="212CB030" w14:textId="77777777" w:rsidR="00CC703F" w:rsidRDefault="00CC70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7597" w:type="dxa"/>
      <w:tblInd w:w="2005" w:type="dxa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800"/>
      <w:gridCol w:w="2134"/>
      <w:gridCol w:w="1200"/>
      <w:gridCol w:w="1200"/>
      <w:gridCol w:w="1200"/>
      <w:gridCol w:w="63"/>
    </w:tblGrid>
    <w:tr w:rsidR="00A67917" w14:paraId="7C3CEE47" w14:textId="77777777" w:rsidTr="00C30187">
      <w:trPr>
        <w:cantSplit/>
        <w:trHeight w:val="176"/>
      </w:trPr>
      <w:tc>
        <w:tcPr>
          <w:tcW w:w="1800" w:type="dxa"/>
        </w:tcPr>
        <w:p w14:paraId="1F968CF8" w14:textId="77777777" w:rsidR="00A67917" w:rsidRDefault="00A67917" w:rsidP="00DC4D01">
          <w:pPr>
            <w:pStyle w:val="Reporttableright"/>
          </w:pPr>
          <w:r>
            <w:t>Pagina</w:t>
          </w:r>
        </w:p>
      </w:tc>
      <w:tc>
        <w:tcPr>
          <w:tcW w:w="2134" w:type="dxa"/>
        </w:tcPr>
        <w:p w14:paraId="6DAAD344" w14:textId="31C3004F" w:rsidR="00A67917" w:rsidRDefault="00A67917" w:rsidP="00DC4D01">
          <w:pPr>
            <w:pStyle w:val="Reporttableleft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rPr>
              <w:noProof/>
            </w:rPr>
            <w:t>10</w:t>
          </w:r>
          <w:r>
            <w:fldChar w:fldCharType="end"/>
          </w:r>
          <w:r>
            <w:t xml:space="preserve"> din </w:t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NUMPAGES </w:instrText>
          </w:r>
          <w:r>
            <w:rPr>
              <w:noProof/>
            </w:rPr>
            <w:fldChar w:fldCharType="separate"/>
          </w:r>
          <w:r>
            <w:rPr>
              <w:noProof/>
            </w:rPr>
            <w:t>10</w:t>
          </w:r>
          <w:r>
            <w:rPr>
              <w:noProof/>
            </w:rPr>
            <w:fldChar w:fldCharType="end"/>
          </w:r>
        </w:p>
      </w:tc>
      <w:tc>
        <w:tcPr>
          <w:tcW w:w="1200" w:type="dxa"/>
        </w:tcPr>
        <w:p w14:paraId="4D77DB5A" w14:textId="77777777" w:rsidR="00A67917" w:rsidRDefault="00A67917" w:rsidP="00DC4D01">
          <w:pPr>
            <w:pStyle w:val="Reporttableright"/>
          </w:pPr>
        </w:p>
      </w:tc>
      <w:tc>
        <w:tcPr>
          <w:tcW w:w="1200" w:type="dxa"/>
        </w:tcPr>
        <w:p w14:paraId="0A26EB15" w14:textId="77777777" w:rsidR="00A67917" w:rsidRDefault="00A67917" w:rsidP="00DC4D01">
          <w:pPr>
            <w:pStyle w:val="Reporttableleft"/>
          </w:pPr>
        </w:p>
      </w:tc>
      <w:tc>
        <w:tcPr>
          <w:tcW w:w="1200" w:type="dxa"/>
        </w:tcPr>
        <w:p w14:paraId="121540E0" w14:textId="77777777" w:rsidR="00A67917" w:rsidRDefault="00A67917" w:rsidP="00DC4D01">
          <w:pPr>
            <w:pStyle w:val="Reporttableright"/>
          </w:pPr>
        </w:p>
      </w:tc>
      <w:tc>
        <w:tcPr>
          <w:tcW w:w="63" w:type="dxa"/>
        </w:tcPr>
        <w:p w14:paraId="54668659" w14:textId="77777777" w:rsidR="00A67917" w:rsidRDefault="00A67917" w:rsidP="00DC4D01">
          <w:pPr>
            <w:pStyle w:val="Reporttableleft"/>
          </w:pPr>
        </w:p>
      </w:tc>
    </w:tr>
  </w:tbl>
  <w:p w14:paraId="488E13DA" w14:textId="77777777" w:rsidR="00A67917" w:rsidRDefault="00A67917" w:rsidP="00A850A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7595" w:type="dxa"/>
      <w:tblInd w:w="1990" w:type="dxa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800"/>
      <w:gridCol w:w="2134"/>
      <w:gridCol w:w="1200"/>
      <w:gridCol w:w="1200"/>
      <w:gridCol w:w="1200"/>
      <w:gridCol w:w="61"/>
    </w:tblGrid>
    <w:tr w:rsidR="00A67917" w14:paraId="4F700B24" w14:textId="77777777" w:rsidTr="00C752C5">
      <w:trPr>
        <w:cantSplit/>
        <w:trHeight w:val="176"/>
      </w:trPr>
      <w:tc>
        <w:tcPr>
          <w:tcW w:w="1800" w:type="dxa"/>
        </w:tcPr>
        <w:p w14:paraId="13F474D4" w14:textId="77777777" w:rsidR="00A67917" w:rsidRDefault="00A67917" w:rsidP="00746C62">
          <w:pPr>
            <w:pStyle w:val="Reporttableright"/>
          </w:pPr>
          <w:r>
            <w:t>Pagina</w:t>
          </w:r>
        </w:p>
      </w:tc>
      <w:tc>
        <w:tcPr>
          <w:tcW w:w="2134" w:type="dxa"/>
        </w:tcPr>
        <w:p w14:paraId="2432B31F" w14:textId="71E2822D" w:rsidR="00A67917" w:rsidRDefault="00A67917" w:rsidP="00746C62">
          <w:pPr>
            <w:pStyle w:val="Reporttableleft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rPr>
              <w:noProof/>
            </w:rPr>
            <w:t>1</w:t>
          </w:r>
          <w:r>
            <w:rPr>
              <w:noProof/>
            </w:rPr>
            <w:fldChar w:fldCharType="end"/>
          </w:r>
          <w:r>
            <w:t xml:space="preserve"> din</w:t>
          </w:r>
          <w:r w:rsidR="00C30187">
            <w:t xml:space="preserve"> </w:t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NUMPAGES </w:instrText>
          </w:r>
          <w:r>
            <w:rPr>
              <w:noProof/>
            </w:rPr>
            <w:fldChar w:fldCharType="separate"/>
          </w:r>
          <w:r>
            <w:rPr>
              <w:noProof/>
            </w:rPr>
            <w:t>10</w:t>
          </w:r>
          <w:r>
            <w:rPr>
              <w:noProof/>
            </w:rPr>
            <w:fldChar w:fldCharType="end"/>
          </w:r>
        </w:p>
      </w:tc>
      <w:tc>
        <w:tcPr>
          <w:tcW w:w="1200" w:type="dxa"/>
        </w:tcPr>
        <w:p w14:paraId="480E7864" w14:textId="77777777" w:rsidR="00A67917" w:rsidRDefault="00A67917" w:rsidP="00DC4D01">
          <w:pPr>
            <w:pStyle w:val="Reporttableright"/>
          </w:pPr>
        </w:p>
      </w:tc>
      <w:tc>
        <w:tcPr>
          <w:tcW w:w="1200" w:type="dxa"/>
        </w:tcPr>
        <w:p w14:paraId="6E2D5CC8" w14:textId="77777777" w:rsidR="00A67917" w:rsidRDefault="00A67917" w:rsidP="00DC4D01">
          <w:pPr>
            <w:pStyle w:val="Reporttableleft"/>
          </w:pPr>
        </w:p>
      </w:tc>
      <w:tc>
        <w:tcPr>
          <w:tcW w:w="1200" w:type="dxa"/>
        </w:tcPr>
        <w:p w14:paraId="5D4D574C" w14:textId="77777777" w:rsidR="00A67917" w:rsidRDefault="00A67917" w:rsidP="00DC4D01">
          <w:pPr>
            <w:pStyle w:val="Reporttableright"/>
          </w:pPr>
        </w:p>
      </w:tc>
      <w:tc>
        <w:tcPr>
          <w:tcW w:w="61" w:type="dxa"/>
        </w:tcPr>
        <w:p w14:paraId="7B1AD526" w14:textId="77777777" w:rsidR="00A67917" w:rsidRDefault="00A67917" w:rsidP="00DC4D01">
          <w:pPr>
            <w:pStyle w:val="Reporttableleft"/>
          </w:pPr>
        </w:p>
      </w:tc>
    </w:tr>
  </w:tbl>
  <w:p w14:paraId="18683321" w14:textId="77777777" w:rsidR="00A67917" w:rsidRDefault="00A67917" w:rsidP="00C30187">
    <w:pPr>
      <w:ind w:left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633466" w14:textId="77777777" w:rsidR="00CC703F" w:rsidRDefault="00CC703F">
      <w:r>
        <w:separator/>
      </w:r>
    </w:p>
  </w:footnote>
  <w:footnote w:type="continuationSeparator" w:id="0">
    <w:p w14:paraId="25CE9669" w14:textId="77777777" w:rsidR="00CC703F" w:rsidRDefault="00CC70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97AB7" w14:textId="65C68933" w:rsidR="00CC14A0" w:rsidRDefault="00656BF0" w:rsidP="005C342C">
    <w:pPr>
      <w:pStyle w:val="Header"/>
      <w:ind w:left="0"/>
    </w:pPr>
    <w:r>
      <w:rPr>
        <w:noProof/>
      </w:rPr>
      <w:drawing>
        <wp:anchor distT="0" distB="0" distL="114300" distR="114300" simplePos="0" relativeHeight="251659264" behindDoc="0" locked="0" layoutInCell="1" allowOverlap="1" wp14:anchorId="582FD325" wp14:editId="1610B594">
          <wp:simplePos x="0" y="0"/>
          <wp:positionH relativeFrom="margin">
            <wp:posOffset>0</wp:posOffset>
          </wp:positionH>
          <wp:positionV relativeFrom="paragraph">
            <wp:posOffset>-762000</wp:posOffset>
          </wp:positionV>
          <wp:extent cx="5745480" cy="859155"/>
          <wp:effectExtent l="0" t="0" r="7620" b="0"/>
          <wp:wrapNone/>
          <wp:docPr id="1379144985" name="Picture 1" descr="A picture containing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 picture containing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5480" cy="8591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object w:dxaOrig="1399" w:dyaOrig="905" w14:anchorId="715B05A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70.5pt;height:45.75pt">
          <v:imagedata r:id="rId2" o:title=""/>
        </v:shape>
        <o:OLEObject Type="Embed" ProgID="Word.Document.12" ShapeID="_x0000_i1025" DrawAspect="Icon" ObjectID="_1841312039" r:id="rId3">
          <o:FieldCodes>\s</o:FieldCodes>
        </o:OLEObject>
      </w:object>
    </w:r>
    <w:r w:rsidRPr="00656BF0">
      <w:t xml:space="preserve"> </w:t>
    </w:r>
    <w:r>
      <w:object w:dxaOrig="1399" w:dyaOrig="905" w14:anchorId="1881449B">
        <v:shape id="_x0000_i1026" type="#_x0000_t75" style="width:70.5pt;height:45.75pt">
          <v:imagedata r:id="rId4" o:title=""/>
        </v:shape>
        <o:OLEObject Type="Embed" ProgID="Word.Document.12" ShapeID="_x0000_i1026" DrawAspect="Icon" ObjectID="_1841312040" r:id="rId5">
          <o:FieldCodes>\s</o:FieldCodes>
        </o:OLEObject>
      </w:object>
    </w:r>
  </w:p>
</w:hdr>
</file>

<file path=word/numbering.xml><?xml version="1.0" encoding="utf-8"?>
<w:numbering xmlns:ns1="http://schemas.openxmlformats.org/markup-compatibility/2006" xmlns:ns2="http://schemas.microsoft.com/office/word/2012/wordml" xmlns:ns3="http://schemas.microsoft.com/office/word/2016/wordml/cid" xmlns:w="http://schemas.openxmlformats.org/wordprocessingml/2006/main" ns1:Ignorable="w14 w15 w16se w16cid w16 w16cex w16sdtdh w16sdtfl w16du wp14">
  <w:abstractNum w:abstractNumId="0" ns2:restartNumberingAfterBreak="0">
    <w:nsid w:val="00377701"/>
    <w:multiLevelType w:val="multilevel"/>
    <w:tmpl w:val="69AA31E6"/>
    <w:lvl w:ilvl="0">
      <w:start w:val="1"/>
      <w:numFmt w:val="decimal"/>
      <w:pStyle w:val="Schedule1"/>
      <w:lvlText w:val="%1."/>
      <w:lvlJc w:val="left"/>
      <w:pPr>
        <w:tabs>
          <w:tab w:val="num" w:pos="504"/>
        </w:tabs>
        <w:ind w:left="504" w:hanging="504"/>
      </w:pPr>
      <w:rPr>
        <w:rFonts w:hint="default"/>
      </w:rPr>
    </w:lvl>
    <w:lvl w:ilvl="1">
      <w:start w:val="1"/>
      <w:numFmt w:val="decimal"/>
      <w:pStyle w:val="Schedule2"/>
      <w:lvlText w:val="%1.%2"/>
      <w:lvlJc w:val="left"/>
      <w:pPr>
        <w:tabs>
          <w:tab w:val="num" w:pos="504"/>
        </w:tabs>
        <w:ind w:left="504" w:hanging="504"/>
      </w:pPr>
      <w:rPr>
        <w:rFonts w:hint="default"/>
      </w:rPr>
    </w:lvl>
    <w:lvl w:ilvl="2">
      <w:start w:val="1"/>
      <w:numFmt w:val="decimal"/>
      <w:pStyle w:val="Schedule3"/>
      <w:lvlText w:val="%1.%2.%3"/>
      <w:lvlJc w:val="left"/>
      <w:pPr>
        <w:tabs>
          <w:tab w:val="num" w:pos="1267"/>
        </w:tabs>
        <w:ind w:left="1267" w:hanging="705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ns2:restartNumberingAfterBreak="0">
    <w:nsid w:val="04706187"/>
    <w:multiLevelType w:val="hybridMultilevel"/>
    <w:tmpl w:val="73DAE82E"/>
    <w:lvl w:ilvl="0" w:tplc="9A007E0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ns2:restartNumberingAfterBreak="0">
    <w:nsid w:val="07BB4560"/>
    <w:multiLevelType w:val="hybridMultilevel"/>
    <w:tmpl w:val="39E0B8BA"/>
    <w:lvl w:ilvl="0" w:tplc="53C63994">
      <w:start w:val="1"/>
      <w:numFmt w:val="lowerRoman"/>
      <w:pStyle w:val="Tableindex"/>
      <w:lvlText w:val="%1."/>
      <w:lvlJc w:val="left"/>
      <w:pPr>
        <w:tabs>
          <w:tab w:val="num" w:pos="414"/>
        </w:tabs>
        <w:ind w:left="414" w:hanging="306"/>
      </w:pPr>
      <w:rPr>
        <w:rFonts w:ascii="Georgia" w:hAnsi="Georgia" w:hint="default"/>
        <w:b w:val="0"/>
        <w:i w:val="0"/>
        <w:sz w:val="17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05"/>
        </w:tabs>
        <w:ind w:left="140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25"/>
        </w:tabs>
        <w:ind w:left="212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45"/>
        </w:tabs>
        <w:ind w:left="284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65"/>
        </w:tabs>
        <w:ind w:left="356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85"/>
        </w:tabs>
        <w:ind w:left="428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05"/>
        </w:tabs>
        <w:ind w:left="500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25"/>
        </w:tabs>
        <w:ind w:left="572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45"/>
        </w:tabs>
        <w:ind w:left="6445" w:hanging="180"/>
      </w:pPr>
    </w:lvl>
  </w:abstractNum>
  <w:abstractNum w:abstractNumId="3" ns2:restartNumberingAfterBreak="0">
    <w:nsid w:val="0979173E"/>
    <w:multiLevelType w:val="singleLevel"/>
    <w:tmpl w:val="20D26F3E"/>
    <w:lvl w:ilvl="0">
      <w:start w:val="1"/>
      <w:numFmt w:val="bullet"/>
      <w:pStyle w:val="Tablebullet"/>
      <w:lvlText w:val=""/>
      <w:lvlJc w:val="left"/>
      <w:pPr>
        <w:tabs>
          <w:tab w:val="num" w:pos="244"/>
        </w:tabs>
        <w:ind w:left="244" w:hanging="176"/>
      </w:pPr>
      <w:rPr>
        <w:rFonts w:ascii="Symbol" w:hAnsi="Symbol" w:hint="default"/>
      </w:rPr>
    </w:lvl>
  </w:abstractNum>
  <w:abstractNum w:abstractNumId="4" ns2:restartNumberingAfterBreak="0">
    <w:nsid w:val="0FBA112B"/>
    <w:multiLevelType w:val="hybridMultilevel"/>
    <w:tmpl w:val="6D245780"/>
    <w:lvl w:ilvl="0" w:tplc="35FC6E4A">
      <w:start w:val="1"/>
      <w:numFmt w:val="bullet"/>
      <w:lvlText w:val="-"/>
      <w:lvlJc w:val="left"/>
      <w:pPr>
        <w:ind w:left="720" w:hanging="360"/>
      </w:pPr>
      <w:rPr>
        <w:rFonts w:ascii="Georgia" w:eastAsia="Times New Roman" w:hAnsi="Georgia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ns2:restartNumberingAfterBreak="0">
    <w:nsid w:val="0FEC1340"/>
    <w:multiLevelType w:val="multilevel"/>
    <w:tmpl w:val="322C40F8"/>
    <w:lvl w:ilvl="0">
      <w:start w:val="1"/>
      <w:numFmt w:val="decimal"/>
      <w:lvlText w:val="[%1]"/>
      <w:lvlJc w:val="left"/>
      <w:pPr>
        <w:ind w:left="360" w:hanging="360"/>
      </w:pPr>
      <w:rPr>
        <w:rFonts w:ascii="Georgia" w:hAnsi="Georgia" w:hint="default"/>
        <w:b w:val="0"/>
        <w:i w:val="0"/>
        <w:color w:val="auto"/>
        <w:sz w:val="16"/>
      </w:rPr>
    </w:lvl>
    <w:lvl w:ilvl="1">
      <w:start w:val="1"/>
      <w:numFmt w:val="lowerLetter"/>
      <w:lvlText w:val="%2."/>
      <w:lvlJc w:val="left"/>
      <w:pPr>
        <w:ind w:left="733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453" w:hanging="180"/>
      </w:pPr>
      <w:rPr>
        <w:rFonts w:hint="default"/>
      </w:rPr>
    </w:lvl>
    <w:lvl w:ilvl="3">
      <w:start w:val="2"/>
      <w:numFmt w:val="decimal"/>
      <w:lvlText w:val="%4."/>
      <w:lvlJc w:val="left"/>
      <w:pPr>
        <w:ind w:left="64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893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613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333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053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773" w:hanging="180"/>
      </w:pPr>
      <w:rPr>
        <w:rFonts w:hint="default"/>
      </w:rPr>
    </w:lvl>
  </w:abstractNum>
  <w:abstractNum w:abstractNumId="6" ns2:restartNumberingAfterBreak="0">
    <w:nsid w:val="11B91AEA"/>
    <w:multiLevelType w:val="multilevel"/>
    <w:tmpl w:val="40C06692"/>
    <w:lvl w:ilvl="0">
      <w:start w:val="1"/>
      <w:numFmt w:val="decimal"/>
      <w:lvlText w:val="[%1]"/>
      <w:lvlJc w:val="left"/>
      <w:pPr>
        <w:ind w:left="360" w:hanging="360"/>
      </w:pPr>
      <w:rPr>
        <w:rFonts w:ascii="Georgia" w:hAnsi="Georgia" w:hint="default"/>
        <w:b w:val="0"/>
        <w:i w:val="0"/>
        <w:color w:val="auto"/>
        <w:sz w:val="16"/>
      </w:rPr>
    </w:lvl>
    <w:lvl w:ilvl="1">
      <w:start w:val="1"/>
      <w:numFmt w:val="lowerLetter"/>
      <w:lvlText w:val="%2."/>
      <w:lvlJc w:val="left"/>
      <w:pPr>
        <w:ind w:left="733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453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64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893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613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333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053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773" w:hanging="180"/>
      </w:pPr>
      <w:rPr>
        <w:rFonts w:hint="default"/>
      </w:rPr>
    </w:lvl>
  </w:abstractNum>
  <w:abstractNum w:abstractNumId="7" ns2:restartNumberingAfterBreak="0">
    <w:nsid w:val="12D81AE4"/>
    <w:multiLevelType w:val="multilevel"/>
    <w:tmpl w:val="5CAA606C"/>
    <w:lvl w:ilvl="0">
      <w:start w:val="1"/>
      <w:numFmt w:val="upperRoman"/>
      <w:pStyle w:val="ReportBody1"/>
      <w:lvlText w:val="%1."/>
      <w:lvlJc w:val="left"/>
      <w:pPr>
        <w:tabs>
          <w:tab w:val="num" w:pos="-561"/>
        </w:tabs>
        <w:ind w:left="0" w:hanging="561"/>
      </w:pPr>
      <w:rPr>
        <w:rFonts w:ascii="Georgia" w:hAnsi="Georgia" w:cs="Times New Roman" w:hint="default"/>
        <w:b w:val="0"/>
        <w:bCs w:val="0"/>
        <w:i w:val="0"/>
        <w:iCs w:val="0"/>
        <w:strike w:val="0"/>
        <w:dstrike w:val="0"/>
        <w:vanish w:val="0"/>
        <w:color w:val="3B003F"/>
        <w:spacing w:val="0"/>
        <w:kern w:val="0"/>
        <w:position w:val="0"/>
        <w:sz w:val="24"/>
        <w:u w:val="none"/>
        <w:vertAlign w:val="baseline"/>
        <w:em w:val="none"/>
      </w:rPr>
    </w:lvl>
    <w:lvl w:ilvl="1">
      <w:start w:val="1"/>
      <w:numFmt w:val="decimal"/>
      <w:lvlRestart w:val="0"/>
      <w:pStyle w:val="ReportBody2"/>
      <w:lvlText w:val="%2."/>
      <w:lvlJc w:val="left"/>
      <w:pPr>
        <w:tabs>
          <w:tab w:val="num" w:pos="0"/>
        </w:tabs>
        <w:ind w:left="0" w:hanging="561"/>
      </w:pPr>
      <w:rPr>
        <w:rFonts w:ascii="Georgia" w:hAnsi="Georgia" w:hint="default"/>
      </w:rPr>
    </w:lvl>
    <w:lvl w:ilvl="2">
      <w:start w:val="1"/>
      <w:numFmt w:val="decimal"/>
      <w:pStyle w:val="ReportBody3"/>
      <w:lvlText w:val="%2.%3."/>
      <w:lvlJc w:val="left"/>
      <w:pPr>
        <w:tabs>
          <w:tab w:val="num" w:pos="0"/>
        </w:tabs>
        <w:ind w:left="0" w:hanging="561"/>
      </w:pPr>
      <w:rPr>
        <w:rFonts w:ascii="Georgia" w:hAnsi="Georgia" w:hint="default"/>
        <w:b w:val="0"/>
        <w:i/>
        <w:sz w:val="20"/>
      </w:rPr>
    </w:lvl>
    <w:lvl w:ilvl="3">
      <w:start w:val="1"/>
      <w:numFmt w:val="decimal"/>
      <w:lvlText w:val="%1.%2.%3.%4."/>
      <w:lvlJc w:val="left"/>
      <w:pPr>
        <w:tabs>
          <w:tab w:val="num" w:pos="2721"/>
        </w:tabs>
        <w:ind w:left="2289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081"/>
        </w:tabs>
        <w:ind w:left="2793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801"/>
        </w:tabs>
        <w:ind w:left="3297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161"/>
        </w:tabs>
        <w:ind w:left="3801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881"/>
        </w:tabs>
        <w:ind w:left="4305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241"/>
        </w:tabs>
        <w:ind w:left="4881" w:hanging="1440"/>
      </w:pPr>
      <w:rPr>
        <w:rFonts w:hint="default"/>
      </w:rPr>
    </w:lvl>
  </w:abstractNum>
  <w:abstractNum w:abstractNumId="8" ns2:restartNumberingAfterBreak="0">
    <w:nsid w:val="159E05CB"/>
    <w:multiLevelType w:val="multilevel"/>
    <w:tmpl w:val="40C06692"/>
    <w:lvl w:ilvl="0">
      <w:start w:val="1"/>
      <w:numFmt w:val="decimal"/>
      <w:lvlText w:val="[%1]"/>
      <w:lvlJc w:val="left"/>
      <w:pPr>
        <w:ind w:left="360" w:hanging="360"/>
      </w:pPr>
      <w:rPr>
        <w:rFonts w:ascii="Georgia" w:hAnsi="Georgia" w:hint="default"/>
        <w:b w:val="0"/>
        <w:i w:val="0"/>
        <w:color w:val="auto"/>
        <w:sz w:val="16"/>
      </w:rPr>
    </w:lvl>
    <w:lvl w:ilvl="1">
      <w:start w:val="1"/>
      <w:numFmt w:val="lowerLetter"/>
      <w:lvlText w:val="%2."/>
      <w:lvlJc w:val="left"/>
      <w:pPr>
        <w:ind w:left="733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453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64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893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613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333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053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773" w:hanging="180"/>
      </w:pPr>
      <w:rPr>
        <w:rFonts w:hint="default"/>
      </w:rPr>
    </w:lvl>
  </w:abstractNum>
  <w:abstractNum w:abstractNumId="9" ns2:restartNumberingAfterBreak="0">
    <w:nsid w:val="160F69D3"/>
    <w:multiLevelType w:val="hybridMultilevel"/>
    <w:tmpl w:val="17B01BB8"/>
    <w:lvl w:ilvl="0" w:tplc="867E056A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ns2:restartNumberingAfterBreak="0">
    <w:nsid w:val="1E8D3C31"/>
    <w:multiLevelType w:val="multilevel"/>
    <w:tmpl w:val="6812D5C8"/>
    <w:lvl w:ilvl="0">
      <w:start w:val="1"/>
      <w:numFmt w:val="decimal"/>
      <w:lvlText w:val="[%1]"/>
      <w:lvlJc w:val="left"/>
      <w:pPr>
        <w:ind w:left="360" w:hanging="360"/>
      </w:pPr>
      <w:rPr>
        <w:rFonts w:ascii="Georgia" w:hAnsi="Georgia" w:hint="default"/>
        <w:b w:val="0"/>
        <w:i w:val="0"/>
        <w:color w:val="auto"/>
        <w:sz w:val="16"/>
      </w:rPr>
    </w:lvl>
    <w:lvl w:ilvl="1">
      <w:start w:val="1"/>
      <w:numFmt w:val="lowerLetter"/>
      <w:lvlText w:val="%2."/>
      <w:lvlJc w:val="left"/>
      <w:pPr>
        <w:ind w:left="733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453" w:hanging="180"/>
      </w:pPr>
      <w:rPr>
        <w:rFonts w:hint="default"/>
      </w:rPr>
    </w:lvl>
    <w:lvl w:ilvl="3">
      <w:start w:val="3"/>
      <w:numFmt w:val="decimal"/>
      <w:lvlText w:val="%4."/>
      <w:lvlJc w:val="left"/>
      <w:pPr>
        <w:ind w:left="64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893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613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333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053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773" w:hanging="180"/>
      </w:pPr>
      <w:rPr>
        <w:rFonts w:hint="default"/>
      </w:rPr>
    </w:lvl>
  </w:abstractNum>
  <w:abstractNum w:abstractNumId="11" ns2:restartNumberingAfterBreak="0">
    <w:nsid w:val="20B20DA3"/>
    <w:multiLevelType w:val="multilevel"/>
    <w:tmpl w:val="BC023C9E"/>
    <w:styleLink w:val="Bulleted2"/>
    <w:lvl w:ilvl="0">
      <w:start w:val="1"/>
      <w:numFmt w:val="bullet"/>
      <w:lvlText w:val=""/>
      <w:lvlJc w:val="left"/>
      <w:pPr>
        <w:tabs>
          <w:tab w:val="num" w:pos="1100"/>
        </w:tabs>
        <w:ind w:left="1100" w:hanging="40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699"/>
        </w:tabs>
        <w:ind w:left="269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419"/>
        </w:tabs>
        <w:ind w:left="341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4139"/>
        </w:tabs>
        <w:ind w:left="413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859"/>
        </w:tabs>
        <w:ind w:left="485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579"/>
        </w:tabs>
        <w:ind w:left="557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299"/>
        </w:tabs>
        <w:ind w:left="629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7019"/>
        </w:tabs>
        <w:ind w:left="701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739"/>
        </w:tabs>
        <w:ind w:left="7739" w:hanging="360"/>
      </w:pPr>
      <w:rPr>
        <w:rFonts w:ascii="Wingdings" w:hAnsi="Wingdings" w:hint="default"/>
      </w:rPr>
    </w:lvl>
  </w:abstractNum>
  <w:abstractNum w:abstractNumId="12" ns2:restartNumberingAfterBreak="0">
    <w:nsid w:val="295848EA"/>
    <w:multiLevelType w:val="hybridMultilevel"/>
    <w:tmpl w:val="F6C48916"/>
    <w:lvl w:ilvl="0" w:tplc="7B3408E2">
      <w:start w:val="1"/>
      <w:numFmt w:val="decimal"/>
      <w:pStyle w:val="Parties"/>
      <w:lvlText w:val="(%1)"/>
      <w:lvlJc w:val="left"/>
      <w:pPr>
        <w:ind w:left="36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ns2:restartNumberingAfterBreak="0">
    <w:nsid w:val="36006214"/>
    <w:multiLevelType w:val="hybridMultilevel"/>
    <w:tmpl w:val="B57ABB92"/>
    <w:lvl w:ilvl="0" w:tplc="8BF47436">
      <w:start w:val="1"/>
      <w:numFmt w:val="bullet"/>
      <w:lvlText w:val="-"/>
      <w:lvlJc w:val="left"/>
      <w:pPr>
        <w:ind w:left="720" w:hanging="360"/>
      </w:pPr>
      <w:rPr>
        <w:rFonts w:ascii="Georgia" w:eastAsia="Times New Roman" w:hAnsi="Georgia" w:cs="Times New Roman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ns2:restartNumberingAfterBreak="0">
    <w:nsid w:val="361215BA"/>
    <w:multiLevelType w:val="multilevel"/>
    <w:tmpl w:val="90ACA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ns2:restartNumberingAfterBreak="0">
    <w:nsid w:val="38FB2B4B"/>
    <w:multiLevelType w:val="hybridMultilevel"/>
    <w:tmpl w:val="AD04F148"/>
    <w:lvl w:ilvl="0" w:tplc="CD4ED6E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ns2:restartNumberingAfterBreak="0">
    <w:nsid w:val="3B6B3F3E"/>
    <w:multiLevelType w:val="multilevel"/>
    <w:tmpl w:val="0409001D"/>
    <w:styleLink w:val="Style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ns2:restartNumberingAfterBreak="0">
    <w:nsid w:val="3EB0372A"/>
    <w:multiLevelType w:val="multilevel"/>
    <w:tmpl w:val="9C54E036"/>
    <w:lvl w:ilvl="0">
      <w:start w:val="1"/>
      <w:numFmt w:val="bullet"/>
      <w:pStyle w:val="ListBullet"/>
      <w:lvlText w:val=""/>
      <w:lvlJc w:val="left"/>
      <w:pPr>
        <w:tabs>
          <w:tab w:val="num" w:pos="1260"/>
        </w:tabs>
        <w:ind w:left="1260" w:hanging="700"/>
      </w:pPr>
      <w:rPr>
        <w:rFonts w:ascii="Symbol" w:hAnsi="Symbol" w:hint="default"/>
      </w:rPr>
    </w:lvl>
    <w:lvl w:ilvl="1">
      <w:start w:val="1"/>
      <w:numFmt w:val="bullet"/>
      <w:pStyle w:val="ListBullet2"/>
      <w:lvlText w:val=""/>
      <w:lvlJc w:val="left"/>
      <w:pPr>
        <w:tabs>
          <w:tab w:val="num" w:pos="1680"/>
        </w:tabs>
        <w:ind w:left="1680" w:hanging="420"/>
      </w:pPr>
      <w:rPr>
        <w:rFonts w:ascii="Symbol" w:hAnsi="Symbol" w:hint="default"/>
      </w:rPr>
    </w:lvl>
    <w:lvl w:ilvl="2">
      <w:start w:val="1"/>
      <w:numFmt w:val="bullet"/>
      <w:pStyle w:val="ListBullet3"/>
      <w:lvlText w:val=""/>
      <w:lvlJc w:val="left"/>
      <w:pPr>
        <w:tabs>
          <w:tab w:val="num" w:pos="2240"/>
        </w:tabs>
        <w:ind w:left="2240" w:hanging="560"/>
      </w:pPr>
      <w:rPr>
        <w:rFonts w:ascii="Symbol" w:hAnsi="Symbol" w:hint="default"/>
      </w:rPr>
    </w:lvl>
    <w:lvl w:ilvl="3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</w:abstractNum>
  <w:abstractNum w:abstractNumId="18" ns2:restartNumberingAfterBreak="0">
    <w:nsid w:val="4E8D44ED"/>
    <w:multiLevelType w:val="multilevel"/>
    <w:tmpl w:val="20746E86"/>
    <w:styleLink w:val="TableStyleList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3.%1.%2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ns2:restartNumberingAfterBreak="0">
    <w:nsid w:val="5C531F98"/>
    <w:multiLevelType w:val="multilevel"/>
    <w:tmpl w:val="FFB0C43E"/>
    <w:lvl w:ilvl="0">
      <w:start w:val="1"/>
      <w:numFmt w:val="lowerLetter"/>
      <w:pStyle w:val="Alpha1"/>
      <w:lvlText w:val="%1)"/>
      <w:lvlJc w:val="left"/>
      <w:pPr>
        <w:tabs>
          <w:tab w:val="num" w:pos="1259"/>
        </w:tabs>
        <w:ind w:left="1259" w:hanging="698"/>
      </w:pPr>
      <w:rPr>
        <w:rFonts w:hint="default"/>
        <w:b w:val="0"/>
        <w:color w:val="auto"/>
      </w:rPr>
    </w:lvl>
    <w:lvl w:ilvl="1">
      <w:start w:val="1"/>
      <w:numFmt w:val="lowerLetter"/>
      <w:pStyle w:val="Alpha2"/>
      <w:lvlText w:val="%2)"/>
      <w:lvlJc w:val="left"/>
      <w:pPr>
        <w:tabs>
          <w:tab w:val="num" w:pos="1259"/>
        </w:tabs>
        <w:ind w:left="1259" w:hanging="698"/>
      </w:pPr>
      <w:rPr>
        <w:rFonts w:hint="default"/>
      </w:rPr>
    </w:lvl>
    <w:lvl w:ilvl="2">
      <w:start w:val="1"/>
      <w:numFmt w:val="lowerLetter"/>
      <w:pStyle w:val="Alpha3"/>
      <w:lvlText w:val="%3)"/>
      <w:lvlJc w:val="left"/>
      <w:pPr>
        <w:tabs>
          <w:tab w:val="num" w:pos="1678"/>
        </w:tabs>
        <w:ind w:left="1678" w:hanging="419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0" ns2:restartNumberingAfterBreak="0">
    <w:nsid w:val="5FBC007B"/>
    <w:multiLevelType w:val="hybridMultilevel"/>
    <w:tmpl w:val="64CE99E4"/>
    <w:lvl w:ilvl="0" w:tplc="BE5A26A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ns2:restartNumberingAfterBreak="0">
    <w:nsid w:val="62DF3F38"/>
    <w:multiLevelType w:val="multilevel"/>
    <w:tmpl w:val="7BD29BFA"/>
    <w:styleLink w:val="Bulleted1"/>
    <w:lvl w:ilvl="0">
      <w:start w:val="1"/>
      <w:numFmt w:val="bullet"/>
      <w:lvlText w:val=""/>
      <w:lvlJc w:val="left"/>
      <w:pPr>
        <w:tabs>
          <w:tab w:val="num" w:pos="692"/>
        </w:tabs>
        <w:ind w:left="692" w:hanging="692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001"/>
        </w:tabs>
        <w:ind w:left="200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721"/>
        </w:tabs>
        <w:ind w:left="272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441"/>
        </w:tabs>
        <w:ind w:left="344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161"/>
        </w:tabs>
        <w:ind w:left="416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881"/>
        </w:tabs>
        <w:ind w:left="488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601"/>
        </w:tabs>
        <w:ind w:left="560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321"/>
        </w:tabs>
        <w:ind w:left="632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041"/>
        </w:tabs>
        <w:ind w:left="7041" w:hanging="360"/>
      </w:pPr>
      <w:rPr>
        <w:rFonts w:ascii="Wingdings" w:hAnsi="Wingdings" w:hint="default"/>
      </w:rPr>
    </w:lvl>
  </w:abstractNum>
  <w:abstractNum w:abstractNumId="22" ns2:restartNumberingAfterBreak="0">
    <w:nsid w:val="631D1F17"/>
    <w:multiLevelType w:val="multilevel"/>
    <w:tmpl w:val="BD1095E4"/>
    <w:lvl w:ilvl="0">
      <w:start w:val="1"/>
      <w:numFmt w:val="decimal"/>
      <w:pStyle w:val="Table1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1"/>
      <w:numFmt w:val="decimal"/>
      <w:pStyle w:val="Table2"/>
      <w:lvlText w:val="%1.%2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2">
      <w:start w:val="1"/>
      <w:numFmt w:val="decimal"/>
      <w:pStyle w:val="Table3"/>
      <w:lvlText w:val="%1.%2.%3"/>
      <w:lvlJc w:val="left"/>
      <w:pPr>
        <w:tabs>
          <w:tab w:val="num" w:pos="1259"/>
        </w:tabs>
        <w:ind w:left="1259" w:hanging="69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ns2:restartNumberingAfterBreak="0">
    <w:nsid w:val="669774E8"/>
    <w:multiLevelType w:val="hybridMultilevel"/>
    <w:tmpl w:val="DE921D0C"/>
    <w:lvl w:ilvl="0" w:tplc="946ED382">
      <w:start w:val="1"/>
      <w:numFmt w:val="upperLetter"/>
      <w:pStyle w:val="Recitals"/>
      <w:lvlText w:val="(%1)"/>
      <w:lvlJc w:val="left"/>
      <w:pPr>
        <w:ind w:left="36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ns2:restartNumberingAfterBreak="0">
    <w:nsid w:val="6BF67951"/>
    <w:multiLevelType w:val="multilevel"/>
    <w:tmpl w:val="CC9E436E"/>
    <w:lvl w:ilvl="0">
      <w:start w:val="1"/>
      <w:numFmt w:val="upperRoman"/>
      <w:pStyle w:val="TITLE1"/>
      <w:lvlText w:val="%1."/>
      <w:lvlJc w:val="left"/>
      <w:pPr>
        <w:tabs>
          <w:tab w:val="num" w:pos="510"/>
        </w:tabs>
        <w:ind w:left="510" w:hanging="51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590056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decimal"/>
      <w:lvlRestart w:val="0"/>
      <w:pStyle w:val="Level1"/>
      <w:lvlText w:val="%2."/>
      <w:lvlJc w:val="left"/>
      <w:pPr>
        <w:tabs>
          <w:tab w:val="num" w:pos="510"/>
        </w:tabs>
        <w:ind w:left="510" w:hanging="510"/>
      </w:pPr>
      <w:rPr>
        <w:rFonts w:ascii="Georgia" w:hAnsi="Georgia" w:hint="default"/>
        <w:b/>
        <w:i w:val="0"/>
        <w:color w:val="auto"/>
        <w:sz w:val="20"/>
      </w:rPr>
    </w:lvl>
    <w:lvl w:ilvl="2">
      <w:start w:val="1"/>
      <w:numFmt w:val="decimal"/>
      <w:pStyle w:val="Level2"/>
      <w:lvlText w:val="%2.%3."/>
      <w:lvlJc w:val="left"/>
      <w:pPr>
        <w:tabs>
          <w:tab w:val="num" w:pos="510"/>
        </w:tabs>
        <w:ind w:left="510" w:hanging="510"/>
      </w:pPr>
      <w:rPr>
        <w:rFonts w:ascii="Georgia" w:hAnsi="Georgia" w:hint="default"/>
        <w:b w:val="0"/>
        <w:i/>
        <w:color w:val="auto"/>
        <w:sz w:val="20"/>
      </w:rPr>
    </w:lvl>
    <w:lvl w:ilvl="3">
      <w:start w:val="1"/>
      <w:numFmt w:val="decimal"/>
      <w:pStyle w:val="Level3"/>
      <w:lvlText w:val="%2.%3.%4."/>
      <w:lvlJc w:val="left"/>
      <w:pPr>
        <w:tabs>
          <w:tab w:val="num" w:pos="1260"/>
        </w:tabs>
        <w:ind w:left="1260" w:hanging="700"/>
      </w:pPr>
      <w:rPr>
        <w:rFonts w:ascii="Georgia" w:hAnsi="Georgia" w:hint="default"/>
        <w:b w:val="0"/>
        <w:i w:val="0"/>
        <w:color w:val="auto"/>
        <w:sz w:val="20"/>
      </w:rPr>
    </w:lvl>
    <w:lvl w:ilvl="4">
      <w:start w:val="1"/>
      <w:numFmt w:val="lowerRoman"/>
      <w:pStyle w:val="Level4"/>
      <w:lvlText w:val="%5."/>
      <w:lvlJc w:val="left"/>
      <w:pPr>
        <w:tabs>
          <w:tab w:val="num" w:pos="510"/>
        </w:tabs>
        <w:ind w:left="510" w:hanging="420"/>
      </w:pPr>
      <w:rPr>
        <w:rFonts w:ascii="Georgia" w:hAnsi="Georgia" w:hint="default"/>
        <w:b w:val="0"/>
        <w:i w:val="0"/>
        <w:color w:val="auto"/>
        <w:sz w:val="20"/>
      </w:rPr>
    </w:lvl>
    <w:lvl w:ilvl="5">
      <w:start w:val="1"/>
      <w:numFmt w:val="lowerLetter"/>
      <w:pStyle w:val="Level5"/>
      <w:lvlText w:val="%6)"/>
      <w:lvlJc w:val="left"/>
      <w:pPr>
        <w:tabs>
          <w:tab w:val="num" w:pos="560"/>
        </w:tabs>
        <w:ind w:left="560" w:hanging="560"/>
      </w:pPr>
      <w:rPr>
        <w:rFonts w:ascii="Georgia" w:hAnsi="Georgia" w:hint="default"/>
        <w:b w:val="0"/>
        <w:i w:val="0"/>
        <w:color w:val="auto"/>
        <w:sz w:val="20"/>
      </w:rPr>
    </w:lvl>
    <w:lvl w:ilvl="6">
      <w:start w:val="1"/>
      <w:numFmt w:val="none"/>
      <w:lvlText w:val="%7.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7">
      <w:start w:val="1"/>
      <w:numFmt w:val="none"/>
      <w:lvlText w:val="%8.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8">
      <w:start w:val="1"/>
      <w:numFmt w:val="none"/>
      <w:lvlText w:val="%9."/>
      <w:lvlJc w:val="left"/>
      <w:pPr>
        <w:tabs>
          <w:tab w:val="num" w:pos="-31680"/>
        </w:tabs>
        <w:ind w:left="-32767" w:firstLine="0"/>
      </w:pPr>
      <w:rPr>
        <w:rFonts w:hint="default"/>
      </w:rPr>
    </w:lvl>
  </w:abstractNum>
  <w:abstractNum w:abstractNumId="25" ns2:restartNumberingAfterBreak="0">
    <w:nsid w:val="6C6F2C90"/>
    <w:multiLevelType w:val="multilevel"/>
    <w:tmpl w:val="0409001D"/>
    <w:name w:val="HeadingsList2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6" ns2:restartNumberingAfterBreak="0">
    <w:nsid w:val="6CC63240"/>
    <w:multiLevelType w:val="hybridMultilevel"/>
    <w:tmpl w:val="8BAE252E"/>
    <w:lvl w:ilvl="0" w:tplc="E1E48FA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ns2:restartNumberingAfterBreak="0">
    <w:nsid w:val="74F52F5E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pStyle w:val="Heading2"/>
      <w:isLgl/>
      <w:lvlText w:val="Section %1.%2"/>
      <w:lvlJc w:val="left"/>
      <w:pPr>
        <w:ind w:left="0" w:firstLine="0"/>
      </w:pPr>
    </w:lvl>
    <w:lvl w:ilvl="2">
      <w:start w:val="1"/>
      <w:numFmt w:val="lowerLetter"/>
      <w:pStyle w:val="Heading3"/>
      <w:lvlText w:val="(%3)"/>
      <w:lvlJc w:val="left"/>
      <w:pPr>
        <w:ind w:left="720" w:hanging="432"/>
      </w:pPr>
    </w:lvl>
    <w:lvl w:ilvl="3">
      <w:start w:val="1"/>
      <w:numFmt w:val="lowerRoman"/>
      <w:pStyle w:val="Heading4"/>
      <w:lvlText w:val="(%4)"/>
      <w:lvlJc w:val="right"/>
      <w:pPr>
        <w:ind w:left="864" w:hanging="144"/>
      </w:pPr>
    </w:lvl>
    <w:lvl w:ilvl="4">
      <w:start w:val="1"/>
      <w:numFmt w:val="decimal"/>
      <w:pStyle w:val="Heading5"/>
      <w:lvlText w:val="%5)"/>
      <w:lvlJc w:val="left"/>
      <w:pPr>
        <w:ind w:left="1008" w:hanging="432"/>
      </w:p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8" ns2:restartNumberingAfterBreak="0">
    <w:nsid w:val="79CE3601"/>
    <w:multiLevelType w:val="multilevel"/>
    <w:tmpl w:val="9C747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 ns3:durableId="340739261">
    <w:abstractNumId w:val="21"/>
  </w:num>
  <w:num w:numId="2" ns3:durableId="1234196712">
    <w:abstractNumId w:val="11"/>
  </w:num>
  <w:num w:numId="3" ns3:durableId="1777283836">
    <w:abstractNumId w:val="7"/>
  </w:num>
  <w:num w:numId="4" ns3:durableId="854539783">
    <w:abstractNumId w:val="17"/>
  </w:num>
  <w:num w:numId="5" ns3:durableId="1613050250">
    <w:abstractNumId w:val="24"/>
  </w:num>
  <w:num w:numId="6" ns3:durableId="2108429177">
    <w:abstractNumId w:val="3"/>
  </w:num>
  <w:num w:numId="7" ns3:durableId="1547451538">
    <w:abstractNumId w:val="2"/>
  </w:num>
  <w:num w:numId="8" ns3:durableId="501548374">
    <w:abstractNumId w:val="12"/>
  </w:num>
  <w:num w:numId="9" ns3:durableId="269237943">
    <w:abstractNumId w:val="23"/>
  </w:num>
  <w:num w:numId="10" ns3:durableId="287781932">
    <w:abstractNumId w:val="18"/>
  </w:num>
  <w:num w:numId="11" ns3:durableId="1828547577">
    <w:abstractNumId w:val="19"/>
  </w:num>
  <w:num w:numId="12" ns3:durableId="431710242">
    <w:abstractNumId w:val="16"/>
  </w:num>
  <w:num w:numId="13" ns3:durableId="606280213">
    <w:abstractNumId w:val="0"/>
  </w:num>
  <w:num w:numId="14" ns3:durableId="223640136">
    <w:abstractNumId w:val="27"/>
  </w:num>
  <w:num w:numId="15" ns3:durableId="287200002">
    <w:abstractNumId w:val="22"/>
  </w:num>
  <w:num w:numId="16" ns3:durableId="792558497">
    <w:abstractNumId w:val="6"/>
  </w:num>
  <w:num w:numId="17" ns3:durableId="1345136144">
    <w:abstractNumId w:val="24"/>
  </w:num>
  <w:num w:numId="18" ns3:durableId="1231381791">
    <w:abstractNumId w:val="19"/>
  </w:num>
  <w:num w:numId="19" ns3:durableId="782386690">
    <w:abstractNumId w:val="24"/>
  </w:num>
  <w:num w:numId="20" ns3:durableId="729500212">
    <w:abstractNumId w:val="24"/>
  </w:num>
  <w:num w:numId="21" ns3:durableId="1512138963">
    <w:abstractNumId w:val="19"/>
  </w:num>
  <w:num w:numId="22" ns3:durableId="1530992391">
    <w:abstractNumId w:val="24"/>
  </w:num>
  <w:num w:numId="23" ns3:durableId="97337011">
    <w:abstractNumId w:val="24"/>
  </w:num>
  <w:num w:numId="24" ns3:durableId="1519811080">
    <w:abstractNumId w:val="24"/>
  </w:num>
  <w:num w:numId="25" ns3:durableId="1890418606">
    <w:abstractNumId w:val="24"/>
  </w:num>
  <w:num w:numId="26" ns3:durableId="1157645809">
    <w:abstractNumId w:val="24"/>
  </w:num>
  <w:num w:numId="27" ns3:durableId="1185434720">
    <w:abstractNumId w:val="24"/>
  </w:num>
  <w:num w:numId="28" ns3:durableId="411859220">
    <w:abstractNumId w:val="24"/>
  </w:num>
  <w:num w:numId="29" ns3:durableId="1449930083">
    <w:abstractNumId w:val="26"/>
  </w:num>
  <w:num w:numId="30" ns3:durableId="633406819">
    <w:abstractNumId w:val="20"/>
  </w:num>
  <w:num w:numId="31" ns3:durableId="1659307770">
    <w:abstractNumId w:val="1"/>
  </w:num>
  <w:num w:numId="32" ns3:durableId="869610395">
    <w:abstractNumId w:val="24"/>
  </w:num>
  <w:num w:numId="33" ns3:durableId="954143754">
    <w:abstractNumId w:val="24"/>
  </w:num>
  <w:num w:numId="34" ns3:durableId="190804298">
    <w:abstractNumId w:val="24"/>
  </w:num>
  <w:num w:numId="35" ns3:durableId="621378980">
    <w:abstractNumId w:val="13"/>
  </w:num>
  <w:num w:numId="36" ns3:durableId="1370912860">
    <w:abstractNumId w:val="9"/>
  </w:num>
  <w:num w:numId="37" ns3:durableId="2136755365">
    <w:abstractNumId w:val="4"/>
  </w:num>
  <w:num w:numId="38" ns3:durableId="1902473696">
    <w:abstractNumId w:val="15"/>
  </w:num>
  <w:num w:numId="39" ns3:durableId="1566837841">
    <w:abstractNumId w:val="14"/>
  </w:num>
  <w:num w:numId="40" ns3:durableId="1825848834">
    <w:abstractNumId w:val="5"/>
  </w:num>
  <w:num w:numId="41" ns3:durableId="1744596112">
    <w:abstractNumId w:val="10"/>
  </w:num>
  <w:num w:numId="42" ns3:durableId="35589480">
    <w:abstractNumId w:val="28"/>
  </w:num>
  <w:num w:numId="43" ns3:durableId="1636334522">
    <w:abstractNumId w:val="8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attachedTemplate r:id="rId1"/>
  <w:stylePaneFormatFilter w:val="F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1"/>
  <w:doNotTrackFormatting/>
  <w:defaultTabStop w:val="126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789E"/>
    <w:rsid w:val="000012AD"/>
    <w:rsid w:val="00001D90"/>
    <w:rsid w:val="00003860"/>
    <w:rsid w:val="00003C0C"/>
    <w:rsid w:val="00004C66"/>
    <w:rsid w:val="00005FF2"/>
    <w:rsid w:val="00006436"/>
    <w:rsid w:val="00006C3A"/>
    <w:rsid w:val="00015C78"/>
    <w:rsid w:val="00015EA6"/>
    <w:rsid w:val="00016362"/>
    <w:rsid w:val="00017A88"/>
    <w:rsid w:val="00022504"/>
    <w:rsid w:val="00027721"/>
    <w:rsid w:val="0003105E"/>
    <w:rsid w:val="0003163D"/>
    <w:rsid w:val="00031CFC"/>
    <w:rsid w:val="00032B1C"/>
    <w:rsid w:val="0003489B"/>
    <w:rsid w:val="00034DF2"/>
    <w:rsid w:val="000362A7"/>
    <w:rsid w:val="000416ED"/>
    <w:rsid w:val="00045133"/>
    <w:rsid w:val="00046F11"/>
    <w:rsid w:val="000478B6"/>
    <w:rsid w:val="000478F9"/>
    <w:rsid w:val="00053F2D"/>
    <w:rsid w:val="00054C66"/>
    <w:rsid w:val="000564B3"/>
    <w:rsid w:val="0005769E"/>
    <w:rsid w:val="000576AE"/>
    <w:rsid w:val="0006051B"/>
    <w:rsid w:val="000610D9"/>
    <w:rsid w:val="00061333"/>
    <w:rsid w:val="00061A1E"/>
    <w:rsid w:val="00061A7C"/>
    <w:rsid w:val="000623DF"/>
    <w:rsid w:val="00065711"/>
    <w:rsid w:val="0006704B"/>
    <w:rsid w:val="00071FA7"/>
    <w:rsid w:val="000722FB"/>
    <w:rsid w:val="00075474"/>
    <w:rsid w:val="000761FC"/>
    <w:rsid w:val="0008287D"/>
    <w:rsid w:val="00083DFB"/>
    <w:rsid w:val="000931DB"/>
    <w:rsid w:val="00094F8E"/>
    <w:rsid w:val="000972C7"/>
    <w:rsid w:val="00097317"/>
    <w:rsid w:val="00097CA0"/>
    <w:rsid w:val="000A2010"/>
    <w:rsid w:val="000A38CE"/>
    <w:rsid w:val="000A4A2C"/>
    <w:rsid w:val="000A4AE7"/>
    <w:rsid w:val="000A58F8"/>
    <w:rsid w:val="000A6758"/>
    <w:rsid w:val="000A6C29"/>
    <w:rsid w:val="000B0F71"/>
    <w:rsid w:val="000B14DE"/>
    <w:rsid w:val="000B25E6"/>
    <w:rsid w:val="000B4A1F"/>
    <w:rsid w:val="000B780B"/>
    <w:rsid w:val="000C031E"/>
    <w:rsid w:val="000C058A"/>
    <w:rsid w:val="000C1487"/>
    <w:rsid w:val="000C1F81"/>
    <w:rsid w:val="000C2605"/>
    <w:rsid w:val="000C6BF6"/>
    <w:rsid w:val="000C728C"/>
    <w:rsid w:val="000C7B8C"/>
    <w:rsid w:val="000D0279"/>
    <w:rsid w:val="000D4AF3"/>
    <w:rsid w:val="000D5238"/>
    <w:rsid w:val="000D6188"/>
    <w:rsid w:val="000D6646"/>
    <w:rsid w:val="000D78A0"/>
    <w:rsid w:val="000E0C3E"/>
    <w:rsid w:val="000E2085"/>
    <w:rsid w:val="000E2196"/>
    <w:rsid w:val="000E25B6"/>
    <w:rsid w:val="000E2B91"/>
    <w:rsid w:val="000E4038"/>
    <w:rsid w:val="000E5D94"/>
    <w:rsid w:val="000E7088"/>
    <w:rsid w:val="000F03AB"/>
    <w:rsid w:val="000F1FA1"/>
    <w:rsid w:val="000F29E7"/>
    <w:rsid w:val="000F2DD1"/>
    <w:rsid w:val="000F414E"/>
    <w:rsid w:val="000F4DBB"/>
    <w:rsid w:val="000F54DC"/>
    <w:rsid w:val="00100387"/>
    <w:rsid w:val="001007B5"/>
    <w:rsid w:val="001007F6"/>
    <w:rsid w:val="0010090F"/>
    <w:rsid w:val="00100A9E"/>
    <w:rsid w:val="00101029"/>
    <w:rsid w:val="00102573"/>
    <w:rsid w:val="00105562"/>
    <w:rsid w:val="00106ED1"/>
    <w:rsid w:val="00107EFA"/>
    <w:rsid w:val="001102E1"/>
    <w:rsid w:val="0011083C"/>
    <w:rsid w:val="0011269B"/>
    <w:rsid w:val="001129A7"/>
    <w:rsid w:val="001129FC"/>
    <w:rsid w:val="00112C92"/>
    <w:rsid w:val="00113AF6"/>
    <w:rsid w:val="00114A93"/>
    <w:rsid w:val="0012354A"/>
    <w:rsid w:val="00123B78"/>
    <w:rsid w:val="00131534"/>
    <w:rsid w:val="00131782"/>
    <w:rsid w:val="00131BEE"/>
    <w:rsid w:val="00131E42"/>
    <w:rsid w:val="00132DB9"/>
    <w:rsid w:val="00133662"/>
    <w:rsid w:val="0013438E"/>
    <w:rsid w:val="00135F8D"/>
    <w:rsid w:val="00140163"/>
    <w:rsid w:val="001410F3"/>
    <w:rsid w:val="00141B52"/>
    <w:rsid w:val="00141B90"/>
    <w:rsid w:val="0014326A"/>
    <w:rsid w:val="001447AE"/>
    <w:rsid w:val="00147252"/>
    <w:rsid w:val="00147AAD"/>
    <w:rsid w:val="00150428"/>
    <w:rsid w:val="0015369E"/>
    <w:rsid w:val="00155F2A"/>
    <w:rsid w:val="001569F5"/>
    <w:rsid w:val="00162EBD"/>
    <w:rsid w:val="00163B5C"/>
    <w:rsid w:val="001661F9"/>
    <w:rsid w:val="00166336"/>
    <w:rsid w:val="0016663C"/>
    <w:rsid w:val="00166D27"/>
    <w:rsid w:val="00167457"/>
    <w:rsid w:val="00170901"/>
    <w:rsid w:val="00172AE3"/>
    <w:rsid w:val="00175E58"/>
    <w:rsid w:val="00187280"/>
    <w:rsid w:val="00187821"/>
    <w:rsid w:val="00187D7A"/>
    <w:rsid w:val="00190168"/>
    <w:rsid w:val="00190DD8"/>
    <w:rsid w:val="00191BF6"/>
    <w:rsid w:val="00192161"/>
    <w:rsid w:val="00192D6B"/>
    <w:rsid w:val="00192DBD"/>
    <w:rsid w:val="00193132"/>
    <w:rsid w:val="001946D5"/>
    <w:rsid w:val="00194E25"/>
    <w:rsid w:val="001A198D"/>
    <w:rsid w:val="001A1F29"/>
    <w:rsid w:val="001A31A7"/>
    <w:rsid w:val="001A3BCF"/>
    <w:rsid w:val="001A4FB8"/>
    <w:rsid w:val="001B030B"/>
    <w:rsid w:val="001B3420"/>
    <w:rsid w:val="001B36DB"/>
    <w:rsid w:val="001B5886"/>
    <w:rsid w:val="001B5977"/>
    <w:rsid w:val="001B5D4C"/>
    <w:rsid w:val="001B5DE2"/>
    <w:rsid w:val="001C047B"/>
    <w:rsid w:val="001C17B3"/>
    <w:rsid w:val="001C2134"/>
    <w:rsid w:val="001C2F35"/>
    <w:rsid w:val="001C3305"/>
    <w:rsid w:val="001C785D"/>
    <w:rsid w:val="001C7EE5"/>
    <w:rsid w:val="001D01FC"/>
    <w:rsid w:val="001D2443"/>
    <w:rsid w:val="001D2EDF"/>
    <w:rsid w:val="001D31A6"/>
    <w:rsid w:val="001D39B8"/>
    <w:rsid w:val="001D432B"/>
    <w:rsid w:val="001D6C2E"/>
    <w:rsid w:val="001E1176"/>
    <w:rsid w:val="001E53AE"/>
    <w:rsid w:val="001E5D3B"/>
    <w:rsid w:val="001E5EB4"/>
    <w:rsid w:val="001E652E"/>
    <w:rsid w:val="001E6CC4"/>
    <w:rsid w:val="001E7D56"/>
    <w:rsid w:val="001F011D"/>
    <w:rsid w:val="001F091D"/>
    <w:rsid w:val="001F2B12"/>
    <w:rsid w:val="001F3612"/>
    <w:rsid w:val="001F5749"/>
    <w:rsid w:val="001F61E7"/>
    <w:rsid w:val="001F6B5B"/>
    <w:rsid w:val="001F70CE"/>
    <w:rsid w:val="001F7753"/>
    <w:rsid w:val="001F7885"/>
    <w:rsid w:val="00202F37"/>
    <w:rsid w:val="002036FB"/>
    <w:rsid w:val="002039BA"/>
    <w:rsid w:val="002043BE"/>
    <w:rsid w:val="002055A8"/>
    <w:rsid w:val="002059A4"/>
    <w:rsid w:val="00205CB2"/>
    <w:rsid w:val="00205F32"/>
    <w:rsid w:val="0020694E"/>
    <w:rsid w:val="002070A9"/>
    <w:rsid w:val="00207EFF"/>
    <w:rsid w:val="002128BB"/>
    <w:rsid w:val="00213745"/>
    <w:rsid w:val="002151AE"/>
    <w:rsid w:val="00216BA2"/>
    <w:rsid w:val="002173AC"/>
    <w:rsid w:val="0021794C"/>
    <w:rsid w:val="002206C6"/>
    <w:rsid w:val="002209BD"/>
    <w:rsid w:val="00222616"/>
    <w:rsid w:val="002226D0"/>
    <w:rsid w:val="00223434"/>
    <w:rsid w:val="002236B5"/>
    <w:rsid w:val="002254EA"/>
    <w:rsid w:val="0022580E"/>
    <w:rsid w:val="002263F7"/>
    <w:rsid w:val="00230D2A"/>
    <w:rsid w:val="00231956"/>
    <w:rsid w:val="00232ACE"/>
    <w:rsid w:val="0023370D"/>
    <w:rsid w:val="00234A0B"/>
    <w:rsid w:val="00236729"/>
    <w:rsid w:val="00236778"/>
    <w:rsid w:val="00237167"/>
    <w:rsid w:val="00241BA5"/>
    <w:rsid w:val="00243763"/>
    <w:rsid w:val="00243897"/>
    <w:rsid w:val="00245F69"/>
    <w:rsid w:val="002463D0"/>
    <w:rsid w:val="00247AA4"/>
    <w:rsid w:val="0025095B"/>
    <w:rsid w:val="00250F6A"/>
    <w:rsid w:val="00252919"/>
    <w:rsid w:val="00253D0C"/>
    <w:rsid w:val="00256633"/>
    <w:rsid w:val="00256B09"/>
    <w:rsid w:val="0026220A"/>
    <w:rsid w:val="0026274F"/>
    <w:rsid w:val="00262D8A"/>
    <w:rsid w:val="00263A60"/>
    <w:rsid w:val="002645F9"/>
    <w:rsid w:val="00265F87"/>
    <w:rsid w:val="00266098"/>
    <w:rsid w:val="00267F12"/>
    <w:rsid w:val="00271685"/>
    <w:rsid w:val="00272392"/>
    <w:rsid w:val="002747B9"/>
    <w:rsid w:val="00275D0A"/>
    <w:rsid w:val="002768D9"/>
    <w:rsid w:val="0027725F"/>
    <w:rsid w:val="002774CA"/>
    <w:rsid w:val="00277637"/>
    <w:rsid w:val="00280996"/>
    <w:rsid w:val="00280DCE"/>
    <w:rsid w:val="0028131D"/>
    <w:rsid w:val="00281C3B"/>
    <w:rsid w:val="00281C76"/>
    <w:rsid w:val="00282484"/>
    <w:rsid w:val="00283685"/>
    <w:rsid w:val="00283B8E"/>
    <w:rsid w:val="00284C10"/>
    <w:rsid w:val="00285C5C"/>
    <w:rsid w:val="00285F1D"/>
    <w:rsid w:val="00286DCE"/>
    <w:rsid w:val="002874C2"/>
    <w:rsid w:val="00290DC5"/>
    <w:rsid w:val="00292BF5"/>
    <w:rsid w:val="00292EC8"/>
    <w:rsid w:val="00293F9F"/>
    <w:rsid w:val="0029467B"/>
    <w:rsid w:val="0029495D"/>
    <w:rsid w:val="00294B93"/>
    <w:rsid w:val="002963E3"/>
    <w:rsid w:val="00297D4E"/>
    <w:rsid w:val="00297EC6"/>
    <w:rsid w:val="002A00A4"/>
    <w:rsid w:val="002A1B7B"/>
    <w:rsid w:val="002A343F"/>
    <w:rsid w:val="002A3545"/>
    <w:rsid w:val="002A68C3"/>
    <w:rsid w:val="002B4051"/>
    <w:rsid w:val="002B4392"/>
    <w:rsid w:val="002B45A2"/>
    <w:rsid w:val="002B4859"/>
    <w:rsid w:val="002B5D7C"/>
    <w:rsid w:val="002B6140"/>
    <w:rsid w:val="002B6ABB"/>
    <w:rsid w:val="002C31CE"/>
    <w:rsid w:val="002C5051"/>
    <w:rsid w:val="002C604E"/>
    <w:rsid w:val="002D093B"/>
    <w:rsid w:val="002D1559"/>
    <w:rsid w:val="002D1EB6"/>
    <w:rsid w:val="002D2726"/>
    <w:rsid w:val="002D50B9"/>
    <w:rsid w:val="002D74FA"/>
    <w:rsid w:val="002E0724"/>
    <w:rsid w:val="002E1028"/>
    <w:rsid w:val="002E1736"/>
    <w:rsid w:val="002E2853"/>
    <w:rsid w:val="002E300C"/>
    <w:rsid w:val="002E3144"/>
    <w:rsid w:val="002E383C"/>
    <w:rsid w:val="002E3B07"/>
    <w:rsid w:val="002E3FF8"/>
    <w:rsid w:val="002E49F1"/>
    <w:rsid w:val="002E52E8"/>
    <w:rsid w:val="002E5323"/>
    <w:rsid w:val="002E707E"/>
    <w:rsid w:val="002E72BA"/>
    <w:rsid w:val="002E7498"/>
    <w:rsid w:val="002E79AD"/>
    <w:rsid w:val="002E7DF7"/>
    <w:rsid w:val="002F0038"/>
    <w:rsid w:val="002F12DD"/>
    <w:rsid w:val="002F17D7"/>
    <w:rsid w:val="002F39C3"/>
    <w:rsid w:val="002F4834"/>
    <w:rsid w:val="002F5CDF"/>
    <w:rsid w:val="002F6996"/>
    <w:rsid w:val="002F753E"/>
    <w:rsid w:val="00300953"/>
    <w:rsid w:val="0030158D"/>
    <w:rsid w:val="00302BC9"/>
    <w:rsid w:val="00303995"/>
    <w:rsid w:val="003040AB"/>
    <w:rsid w:val="00306A00"/>
    <w:rsid w:val="00310B3E"/>
    <w:rsid w:val="003115C7"/>
    <w:rsid w:val="00312249"/>
    <w:rsid w:val="00312698"/>
    <w:rsid w:val="003212B4"/>
    <w:rsid w:val="00321BE0"/>
    <w:rsid w:val="003236A1"/>
    <w:rsid w:val="00324957"/>
    <w:rsid w:val="00325FC1"/>
    <w:rsid w:val="0032667C"/>
    <w:rsid w:val="00326847"/>
    <w:rsid w:val="00326BDB"/>
    <w:rsid w:val="003272CE"/>
    <w:rsid w:val="00327406"/>
    <w:rsid w:val="003278C3"/>
    <w:rsid w:val="003300DB"/>
    <w:rsid w:val="00330BA5"/>
    <w:rsid w:val="003313A2"/>
    <w:rsid w:val="00332CEA"/>
    <w:rsid w:val="00337C61"/>
    <w:rsid w:val="003401E8"/>
    <w:rsid w:val="00341229"/>
    <w:rsid w:val="00342A79"/>
    <w:rsid w:val="003437A6"/>
    <w:rsid w:val="0034432C"/>
    <w:rsid w:val="00350A41"/>
    <w:rsid w:val="003512F2"/>
    <w:rsid w:val="003527FF"/>
    <w:rsid w:val="00352F62"/>
    <w:rsid w:val="003537C4"/>
    <w:rsid w:val="00354DE3"/>
    <w:rsid w:val="003550E1"/>
    <w:rsid w:val="00355397"/>
    <w:rsid w:val="003555F3"/>
    <w:rsid w:val="00361609"/>
    <w:rsid w:val="0036166B"/>
    <w:rsid w:val="00364A68"/>
    <w:rsid w:val="0036663F"/>
    <w:rsid w:val="00366857"/>
    <w:rsid w:val="00367354"/>
    <w:rsid w:val="003679DE"/>
    <w:rsid w:val="00370037"/>
    <w:rsid w:val="00373BD2"/>
    <w:rsid w:val="00374CB4"/>
    <w:rsid w:val="00374DCC"/>
    <w:rsid w:val="00376DBE"/>
    <w:rsid w:val="00376DEE"/>
    <w:rsid w:val="00376E8A"/>
    <w:rsid w:val="0038369A"/>
    <w:rsid w:val="00385D06"/>
    <w:rsid w:val="00390289"/>
    <w:rsid w:val="00391814"/>
    <w:rsid w:val="003956E6"/>
    <w:rsid w:val="00396AD6"/>
    <w:rsid w:val="00397507"/>
    <w:rsid w:val="003A2FE7"/>
    <w:rsid w:val="003A44C5"/>
    <w:rsid w:val="003A593B"/>
    <w:rsid w:val="003B062E"/>
    <w:rsid w:val="003B0C8D"/>
    <w:rsid w:val="003B0E8B"/>
    <w:rsid w:val="003B0F2A"/>
    <w:rsid w:val="003B17C2"/>
    <w:rsid w:val="003B1DCA"/>
    <w:rsid w:val="003B1E57"/>
    <w:rsid w:val="003B2B7A"/>
    <w:rsid w:val="003B2D54"/>
    <w:rsid w:val="003B3EE9"/>
    <w:rsid w:val="003B4841"/>
    <w:rsid w:val="003B6D7D"/>
    <w:rsid w:val="003B7B32"/>
    <w:rsid w:val="003B7B33"/>
    <w:rsid w:val="003C0040"/>
    <w:rsid w:val="003C34D0"/>
    <w:rsid w:val="003C4803"/>
    <w:rsid w:val="003C64A4"/>
    <w:rsid w:val="003C6A64"/>
    <w:rsid w:val="003D1FF7"/>
    <w:rsid w:val="003D2F34"/>
    <w:rsid w:val="003D3594"/>
    <w:rsid w:val="003D4895"/>
    <w:rsid w:val="003D4EE8"/>
    <w:rsid w:val="003D559B"/>
    <w:rsid w:val="003D6DA7"/>
    <w:rsid w:val="003E0096"/>
    <w:rsid w:val="003E3019"/>
    <w:rsid w:val="003E3037"/>
    <w:rsid w:val="003E470B"/>
    <w:rsid w:val="003E471F"/>
    <w:rsid w:val="003E511C"/>
    <w:rsid w:val="003E73CB"/>
    <w:rsid w:val="003E7A00"/>
    <w:rsid w:val="003F58D2"/>
    <w:rsid w:val="003F5AF1"/>
    <w:rsid w:val="003F6687"/>
    <w:rsid w:val="003F6AC7"/>
    <w:rsid w:val="003F6F6A"/>
    <w:rsid w:val="003F7B3D"/>
    <w:rsid w:val="00401187"/>
    <w:rsid w:val="00402156"/>
    <w:rsid w:val="00402C53"/>
    <w:rsid w:val="004047E9"/>
    <w:rsid w:val="0040610C"/>
    <w:rsid w:val="00406592"/>
    <w:rsid w:val="00406887"/>
    <w:rsid w:val="00406DC3"/>
    <w:rsid w:val="00407AEA"/>
    <w:rsid w:val="00407DC4"/>
    <w:rsid w:val="00411133"/>
    <w:rsid w:val="0041165D"/>
    <w:rsid w:val="00412729"/>
    <w:rsid w:val="00416353"/>
    <w:rsid w:val="00416B5F"/>
    <w:rsid w:val="004170EE"/>
    <w:rsid w:val="004179DB"/>
    <w:rsid w:val="00422290"/>
    <w:rsid w:val="00422AEA"/>
    <w:rsid w:val="00423C6C"/>
    <w:rsid w:val="00424A0F"/>
    <w:rsid w:val="00424B77"/>
    <w:rsid w:val="00427E84"/>
    <w:rsid w:val="004301B1"/>
    <w:rsid w:val="004304B8"/>
    <w:rsid w:val="00432280"/>
    <w:rsid w:val="004322FC"/>
    <w:rsid w:val="0043260F"/>
    <w:rsid w:val="004328A4"/>
    <w:rsid w:val="00432D0D"/>
    <w:rsid w:val="004347D1"/>
    <w:rsid w:val="00434E6B"/>
    <w:rsid w:val="00436B07"/>
    <w:rsid w:val="00436BE2"/>
    <w:rsid w:val="00436E99"/>
    <w:rsid w:val="004401AC"/>
    <w:rsid w:val="00443C77"/>
    <w:rsid w:val="00444906"/>
    <w:rsid w:val="00445C37"/>
    <w:rsid w:val="0044723F"/>
    <w:rsid w:val="00447DCC"/>
    <w:rsid w:val="00447E9E"/>
    <w:rsid w:val="00450200"/>
    <w:rsid w:val="00451875"/>
    <w:rsid w:val="0045277E"/>
    <w:rsid w:val="00454F12"/>
    <w:rsid w:val="00455031"/>
    <w:rsid w:val="0045540C"/>
    <w:rsid w:val="00456666"/>
    <w:rsid w:val="004573CD"/>
    <w:rsid w:val="004577B5"/>
    <w:rsid w:val="00457E6E"/>
    <w:rsid w:val="00464257"/>
    <w:rsid w:val="00467C20"/>
    <w:rsid w:val="0047144E"/>
    <w:rsid w:val="004731AE"/>
    <w:rsid w:val="004738E9"/>
    <w:rsid w:val="00475403"/>
    <w:rsid w:val="004778D2"/>
    <w:rsid w:val="0048057C"/>
    <w:rsid w:val="0048208B"/>
    <w:rsid w:val="00483897"/>
    <w:rsid w:val="004842B6"/>
    <w:rsid w:val="004851ED"/>
    <w:rsid w:val="00485887"/>
    <w:rsid w:val="004902AA"/>
    <w:rsid w:val="0049133E"/>
    <w:rsid w:val="00491FDC"/>
    <w:rsid w:val="00493789"/>
    <w:rsid w:val="00494400"/>
    <w:rsid w:val="00494B00"/>
    <w:rsid w:val="00496854"/>
    <w:rsid w:val="004A0645"/>
    <w:rsid w:val="004A0886"/>
    <w:rsid w:val="004A0D4A"/>
    <w:rsid w:val="004A0DB2"/>
    <w:rsid w:val="004A193F"/>
    <w:rsid w:val="004A2BCC"/>
    <w:rsid w:val="004A2DAE"/>
    <w:rsid w:val="004A37F7"/>
    <w:rsid w:val="004A4CA2"/>
    <w:rsid w:val="004A587D"/>
    <w:rsid w:val="004A6504"/>
    <w:rsid w:val="004A6929"/>
    <w:rsid w:val="004B0AD6"/>
    <w:rsid w:val="004B182B"/>
    <w:rsid w:val="004B2EF9"/>
    <w:rsid w:val="004B557F"/>
    <w:rsid w:val="004B64B2"/>
    <w:rsid w:val="004B6F8C"/>
    <w:rsid w:val="004C12C7"/>
    <w:rsid w:val="004C2563"/>
    <w:rsid w:val="004C28EE"/>
    <w:rsid w:val="004C33A9"/>
    <w:rsid w:val="004C3D4D"/>
    <w:rsid w:val="004C5136"/>
    <w:rsid w:val="004C5FE8"/>
    <w:rsid w:val="004C6806"/>
    <w:rsid w:val="004C7108"/>
    <w:rsid w:val="004C792F"/>
    <w:rsid w:val="004D2586"/>
    <w:rsid w:val="004D26B3"/>
    <w:rsid w:val="004D341F"/>
    <w:rsid w:val="004D3B2F"/>
    <w:rsid w:val="004D4306"/>
    <w:rsid w:val="004D5372"/>
    <w:rsid w:val="004D7066"/>
    <w:rsid w:val="004E5A80"/>
    <w:rsid w:val="004F0193"/>
    <w:rsid w:val="004F02D0"/>
    <w:rsid w:val="004F031B"/>
    <w:rsid w:val="004F2C5E"/>
    <w:rsid w:val="004F4C85"/>
    <w:rsid w:val="004F6BA8"/>
    <w:rsid w:val="004F714E"/>
    <w:rsid w:val="004F760A"/>
    <w:rsid w:val="00500031"/>
    <w:rsid w:val="0050005C"/>
    <w:rsid w:val="00504690"/>
    <w:rsid w:val="0050618D"/>
    <w:rsid w:val="00507001"/>
    <w:rsid w:val="00507938"/>
    <w:rsid w:val="00507F8E"/>
    <w:rsid w:val="005107EB"/>
    <w:rsid w:val="00510F90"/>
    <w:rsid w:val="00512F32"/>
    <w:rsid w:val="00514329"/>
    <w:rsid w:val="0051489D"/>
    <w:rsid w:val="00514D45"/>
    <w:rsid w:val="00514E44"/>
    <w:rsid w:val="00517C2D"/>
    <w:rsid w:val="00520542"/>
    <w:rsid w:val="00521601"/>
    <w:rsid w:val="00524785"/>
    <w:rsid w:val="00524BB3"/>
    <w:rsid w:val="0052583C"/>
    <w:rsid w:val="00525963"/>
    <w:rsid w:val="005265EC"/>
    <w:rsid w:val="0052696B"/>
    <w:rsid w:val="00526C1C"/>
    <w:rsid w:val="00537D06"/>
    <w:rsid w:val="0054166F"/>
    <w:rsid w:val="00541851"/>
    <w:rsid w:val="005428EF"/>
    <w:rsid w:val="00543443"/>
    <w:rsid w:val="00551709"/>
    <w:rsid w:val="00552C8F"/>
    <w:rsid w:val="00555BE5"/>
    <w:rsid w:val="00556718"/>
    <w:rsid w:val="00560D8A"/>
    <w:rsid w:val="005611EE"/>
    <w:rsid w:val="005613D5"/>
    <w:rsid w:val="00561671"/>
    <w:rsid w:val="00562BED"/>
    <w:rsid w:val="00563E99"/>
    <w:rsid w:val="00563EF9"/>
    <w:rsid w:val="00566B84"/>
    <w:rsid w:val="005679E4"/>
    <w:rsid w:val="00570516"/>
    <w:rsid w:val="005709CD"/>
    <w:rsid w:val="00570D8B"/>
    <w:rsid w:val="00575150"/>
    <w:rsid w:val="00576254"/>
    <w:rsid w:val="005766BF"/>
    <w:rsid w:val="005770DA"/>
    <w:rsid w:val="0057731D"/>
    <w:rsid w:val="00580092"/>
    <w:rsid w:val="0058063D"/>
    <w:rsid w:val="005808B6"/>
    <w:rsid w:val="005813BF"/>
    <w:rsid w:val="00581845"/>
    <w:rsid w:val="005842AB"/>
    <w:rsid w:val="00584DDF"/>
    <w:rsid w:val="0058604E"/>
    <w:rsid w:val="005861AB"/>
    <w:rsid w:val="00590832"/>
    <w:rsid w:val="00592A70"/>
    <w:rsid w:val="00592F26"/>
    <w:rsid w:val="00594652"/>
    <w:rsid w:val="00594C10"/>
    <w:rsid w:val="005951EE"/>
    <w:rsid w:val="005952D8"/>
    <w:rsid w:val="00596AC6"/>
    <w:rsid w:val="00597DB1"/>
    <w:rsid w:val="005A006A"/>
    <w:rsid w:val="005A0B66"/>
    <w:rsid w:val="005A2A6C"/>
    <w:rsid w:val="005A2EEF"/>
    <w:rsid w:val="005A48C9"/>
    <w:rsid w:val="005A5516"/>
    <w:rsid w:val="005A7288"/>
    <w:rsid w:val="005A74CB"/>
    <w:rsid w:val="005A77ED"/>
    <w:rsid w:val="005A7C8D"/>
    <w:rsid w:val="005B149D"/>
    <w:rsid w:val="005B2441"/>
    <w:rsid w:val="005B42E5"/>
    <w:rsid w:val="005B4998"/>
    <w:rsid w:val="005B693F"/>
    <w:rsid w:val="005B6D47"/>
    <w:rsid w:val="005B7401"/>
    <w:rsid w:val="005C01EF"/>
    <w:rsid w:val="005C035A"/>
    <w:rsid w:val="005C069D"/>
    <w:rsid w:val="005C1920"/>
    <w:rsid w:val="005C31FD"/>
    <w:rsid w:val="005C3331"/>
    <w:rsid w:val="005C342C"/>
    <w:rsid w:val="005C4BCB"/>
    <w:rsid w:val="005C4F21"/>
    <w:rsid w:val="005C59C8"/>
    <w:rsid w:val="005C7766"/>
    <w:rsid w:val="005D0FC7"/>
    <w:rsid w:val="005D2351"/>
    <w:rsid w:val="005D27AC"/>
    <w:rsid w:val="005D2DB0"/>
    <w:rsid w:val="005D3F68"/>
    <w:rsid w:val="005D453F"/>
    <w:rsid w:val="005D5881"/>
    <w:rsid w:val="005D7D85"/>
    <w:rsid w:val="005E06DE"/>
    <w:rsid w:val="005E1067"/>
    <w:rsid w:val="005E3A5D"/>
    <w:rsid w:val="005E4B52"/>
    <w:rsid w:val="005E54DE"/>
    <w:rsid w:val="005E598A"/>
    <w:rsid w:val="005E64D8"/>
    <w:rsid w:val="005F07B3"/>
    <w:rsid w:val="005F0A70"/>
    <w:rsid w:val="005F2434"/>
    <w:rsid w:val="005F4503"/>
    <w:rsid w:val="005F4720"/>
    <w:rsid w:val="005F4A16"/>
    <w:rsid w:val="005F4BEB"/>
    <w:rsid w:val="005F4E97"/>
    <w:rsid w:val="006013CC"/>
    <w:rsid w:val="006033C6"/>
    <w:rsid w:val="00603715"/>
    <w:rsid w:val="0060510F"/>
    <w:rsid w:val="0060621F"/>
    <w:rsid w:val="00607C0A"/>
    <w:rsid w:val="00611F0F"/>
    <w:rsid w:val="0061269B"/>
    <w:rsid w:val="00612B38"/>
    <w:rsid w:val="00613DCB"/>
    <w:rsid w:val="0061493B"/>
    <w:rsid w:val="006160B0"/>
    <w:rsid w:val="006171CB"/>
    <w:rsid w:val="00620190"/>
    <w:rsid w:val="0062024F"/>
    <w:rsid w:val="006241F6"/>
    <w:rsid w:val="006242A3"/>
    <w:rsid w:val="00625D48"/>
    <w:rsid w:val="00626451"/>
    <w:rsid w:val="00630FA3"/>
    <w:rsid w:val="0063260B"/>
    <w:rsid w:val="00632781"/>
    <w:rsid w:val="00632DCC"/>
    <w:rsid w:val="00633519"/>
    <w:rsid w:val="00635A79"/>
    <w:rsid w:val="00635D71"/>
    <w:rsid w:val="006363B1"/>
    <w:rsid w:val="006373BA"/>
    <w:rsid w:val="0063781D"/>
    <w:rsid w:val="006379F9"/>
    <w:rsid w:val="00637E68"/>
    <w:rsid w:val="00644579"/>
    <w:rsid w:val="0064562B"/>
    <w:rsid w:val="00645689"/>
    <w:rsid w:val="00645BFE"/>
    <w:rsid w:val="00646081"/>
    <w:rsid w:val="0064609F"/>
    <w:rsid w:val="0065055C"/>
    <w:rsid w:val="00650875"/>
    <w:rsid w:val="00650A7C"/>
    <w:rsid w:val="00651E40"/>
    <w:rsid w:val="0065245F"/>
    <w:rsid w:val="00653135"/>
    <w:rsid w:val="006535FC"/>
    <w:rsid w:val="00656BF0"/>
    <w:rsid w:val="00656F40"/>
    <w:rsid w:val="0065752D"/>
    <w:rsid w:val="00657E1E"/>
    <w:rsid w:val="00665668"/>
    <w:rsid w:val="00665CDC"/>
    <w:rsid w:val="0066646E"/>
    <w:rsid w:val="00666D28"/>
    <w:rsid w:val="00666F1F"/>
    <w:rsid w:val="0066707E"/>
    <w:rsid w:val="00667688"/>
    <w:rsid w:val="0066794F"/>
    <w:rsid w:val="006679FA"/>
    <w:rsid w:val="00670094"/>
    <w:rsid w:val="00671BC5"/>
    <w:rsid w:val="00671F23"/>
    <w:rsid w:val="00673EE9"/>
    <w:rsid w:val="006750F4"/>
    <w:rsid w:val="0067529F"/>
    <w:rsid w:val="00680963"/>
    <w:rsid w:val="00680A50"/>
    <w:rsid w:val="00682949"/>
    <w:rsid w:val="00683521"/>
    <w:rsid w:val="00683C7B"/>
    <w:rsid w:val="00684064"/>
    <w:rsid w:val="0068479D"/>
    <w:rsid w:val="00686AA3"/>
    <w:rsid w:val="00687779"/>
    <w:rsid w:val="00691552"/>
    <w:rsid w:val="00693DD1"/>
    <w:rsid w:val="00695514"/>
    <w:rsid w:val="00696787"/>
    <w:rsid w:val="00696B92"/>
    <w:rsid w:val="006A295A"/>
    <w:rsid w:val="006A4855"/>
    <w:rsid w:val="006A6A33"/>
    <w:rsid w:val="006A75C4"/>
    <w:rsid w:val="006B0267"/>
    <w:rsid w:val="006B0806"/>
    <w:rsid w:val="006B0841"/>
    <w:rsid w:val="006B0F0C"/>
    <w:rsid w:val="006B19EB"/>
    <w:rsid w:val="006B1D96"/>
    <w:rsid w:val="006B1EF1"/>
    <w:rsid w:val="006B2C5B"/>
    <w:rsid w:val="006B2E04"/>
    <w:rsid w:val="006B4647"/>
    <w:rsid w:val="006B77D9"/>
    <w:rsid w:val="006C07A0"/>
    <w:rsid w:val="006C0C20"/>
    <w:rsid w:val="006C0F14"/>
    <w:rsid w:val="006C2C2C"/>
    <w:rsid w:val="006C4013"/>
    <w:rsid w:val="006C44E6"/>
    <w:rsid w:val="006C4F0C"/>
    <w:rsid w:val="006C5152"/>
    <w:rsid w:val="006C5739"/>
    <w:rsid w:val="006C7587"/>
    <w:rsid w:val="006D07E3"/>
    <w:rsid w:val="006D1666"/>
    <w:rsid w:val="006D1CC3"/>
    <w:rsid w:val="006D2D31"/>
    <w:rsid w:val="006D3010"/>
    <w:rsid w:val="006D3898"/>
    <w:rsid w:val="006D56E0"/>
    <w:rsid w:val="006D61CB"/>
    <w:rsid w:val="006D6310"/>
    <w:rsid w:val="006D6BC3"/>
    <w:rsid w:val="006D797E"/>
    <w:rsid w:val="006D7EC5"/>
    <w:rsid w:val="006E0000"/>
    <w:rsid w:val="006E13EC"/>
    <w:rsid w:val="006E1455"/>
    <w:rsid w:val="006E1930"/>
    <w:rsid w:val="006E764A"/>
    <w:rsid w:val="006F16FD"/>
    <w:rsid w:val="006F356C"/>
    <w:rsid w:val="006F4578"/>
    <w:rsid w:val="006F4C01"/>
    <w:rsid w:val="006F4E46"/>
    <w:rsid w:val="006F64E2"/>
    <w:rsid w:val="006F670A"/>
    <w:rsid w:val="006F717B"/>
    <w:rsid w:val="00700429"/>
    <w:rsid w:val="00703835"/>
    <w:rsid w:val="00703A7B"/>
    <w:rsid w:val="00705DDE"/>
    <w:rsid w:val="00707610"/>
    <w:rsid w:val="00707E5B"/>
    <w:rsid w:val="00711918"/>
    <w:rsid w:val="007141C6"/>
    <w:rsid w:val="00714208"/>
    <w:rsid w:val="00714AC0"/>
    <w:rsid w:val="00714F57"/>
    <w:rsid w:val="0071592E"/>
    <w:rsid w:val="007161FB"/>
    <w:rsid w:val="00716270"/>
    <w:rsid w:val="00716EAA"/>
    <w:rsid w:val="0071789E"/>
    <w:rsid w:val="007205AE"/>
    <w:rsid w:val="00721966"/>
    <w:rsid w:val="00722360"/>
    <w:rsid w:val="00723848"/>
    <w:rsid w:val="007250A2"/>
    <w:rsid w:val="00725241"/>
    <w:rsid w:val="00726861"/>
    <w:rsid w:val="0073066F"/>
    <w:rsid w:val="0073070B"/>
    <w:rsid w:val="007309CF"/>
    <w:rsid w:val="007325BF"/>
    <w:rsid w:val="007341B5"/>
    <w:rsid w:val="00734379"/>
    <w:rsid w:val="0073516F"/>
    <w:rsid w:val="007358FB"/>
    <w:rsid w:val="00735964"/>
    <w:rsid w:val="0073661E"/>
    <w:rsid w:val="00737427"/>
    <w:rsid w:val="007425FC"/>
    <w:rsid w:val="00742D2F"/>
    <w:rsid w:val="007462D2"/>
    <w:rsid w:val="00746C62"/>
    <w:rsid w:val="00746FAC"/>
    <w:rsid w:val="00747457"/>
    <w:rsid w:val="00751929"/>
    <w:rsid w:val="007519B9"/>
    <w:rsid w:val="007521A1"/>
    <w:rsid w:val="00752CB1"/>
    <w:rsid w:val="007547D8"/>
    <w:rsid w:val="00754DDE"/>
    <w:rsid w:val="00755A0F"/>
    <w:rsid w:val="00755F1B"/>
    <w:rsid w:val="00756E9C"/>
    <w:rsid w:val="00760451"/>
    <w:rsid w:val="00761225"/>
    <w:rsid w:val="00761386"/>
    <w:rsid w:val="00761599"/>
    <w:rsid w:val="0076231E"/>
    <w:rsid w:val="007652F5"/>
    <w:rsid w:val="007671F5"/>
    <w:rsid w:val="00770DBE"/>
    <w:rsid w:val="007711F1"/>
    <w:rsid w:val="007718DE"/>
    <w:rsid w:val="007725D2"/>
    <w:rsid w:val="00774ACF"/>
    <w:rsid w:val="00775AA8"/>
    <w:rsid w:val="00775AED"/>
    <w:rsid w:val="00776962"/>
    <w:rsid w:val="00777734"/>
    <w:rsid w:val="00777E1B"/>
    <w:rsid w:val="00780082"/>
    <w:rsid w:val="007800F6"/>
    <w:rsid w:val="00782AD2"/>
    <w:rsid w:val="007832E5"/>
    <w:rsid w:val="007835CB"/>
    <w:rsid w:val="007836AC"/>
    <w:rsid w:val="00783C09"/>
    <w:rsid w:val="00783CDE"/>
    <w:rsid w:val="00784568"/>
    <w:rsid w:val="00784A4B"/>
    <w:rsid w:val="0078531E"/>
    <w:rsid w:val="00785A7C"/>
    <w:rsid w:val="007876E7"/>
    <w:rsid w:val="00787A80"/>
    <w:rsid w:val="0079062C"/>
    <w:rsid w:val="007916A2"/>
    <w:rsid w:val="00792A31"/>
    <w:rsid w:val="00792F6C"/>
    <w:rsid w:val="00793854"/>
    <w:rsid w:val="00793B30"/>
    <w:rsid w:val="007946F4"/>
    <w:rsid w:val="00794787"/>
    <w:rsid w:val="007953B0"/>
    <w:rsid w:val="0079751F"/>
    <w:rsid w:val="007A12A4"/>
    <w:rsid w:val="007A26B0"/>
    <w:rsid w:val="007A536D"/>
    <w:rsid w:val="007A540D"/>
    <w:rsid w:val="007A77FC"/>
    <w:rsid w:val="007B2C7D"/>
    <w:rsid w:val="007B3C38"/>
    <w:rsid w:val="007B3D30"/>
    <w:rsid w:val="007B5CB0"/>
    <w:rsid w:val="007C0381"/>
    <w:rsid w:val="007C06DB"/>
    <w:rsid w:val="007C14FB"/>
    <w:rsid w:val="007C1BD7"/>
    <w:rsid w:val="007C2CE4"/>
    <w:rsid w:val="007C3954"/>
    <w:rsid w:val="007C3EFA"/>
    <w:rsid w:val="007C57F4"/>
    <w:rsid w:val="007C5D8A"/>
    <w:rsid w:val="007C6B70"/>
    <w:rsid w:val="007C6D18"/>
    <w:rsid w:val="007C7736"/>
    <w:rsid w:val="007C79F5"/>
    <w:rsid w:val="007D03E3"/>
    <w:rsid w:val="007D1F77"/>
    <w:rsid w:val="007D235F"/>
    <w:rsid w:val="007D4687"/>
    <w:rsid w:val="007D688E"/>
    <w:rsid w:val="007D6BD9"/>
    <w:rsid w:val="007D7E6F"/>
    <w:rsid w:val="007E2FFA"/>
    <w:rsid w:val="007E3905"/>
    <w:rsid w:val="007E5800"/>
    <w:rsid w:val="007E627A"/>
    <w:rsid w:val="007E68B5"/>
    <w:rsid w:val="007E6E09"/>
    <w:rsid w:val="007F0584"/>
    <w:rsid w:val="007F23DD"/>
    <w:rsid w:val="007F4726"/>
    <w:rsid w:val="007F617E"/>
    <w:rsid w:val="007F6BAD"/>
    <w:rsid w:val="007F7D44"/>
    <w:rsid w:val="00802C6E"/>
    <w:rsid w:val="00803B31"/>
    <w:rsid w:val="00803E4C"/>
    <w:rsid w:val="00804C5A"/>
    <w:rsid w:val="00805EF5"/>
    <w:rsid w:val="008060EB"/>
    <w:rsid w:val="008073A5"/>
    <w:rsid w:val="00811458"/>
    <w:rsid w:val="008117C4"/>
    <w:rsid w:val="00811D5A"/>
    <w:rsid w:val="0081612B"/>
    <w:rsid w:val="008166C5"/>
    <w:rsid w:val="008217A1"/>
    <w:rsid w:val="008220D4"/>
    <w:rsid w:val="0082364A"/>
    <w:rsid w:val="00826229"/>
    <w:rsid w:val="0083110E"/>
    <w:rsid w:val="00832957"/>
    <w:rsid w:val="008344FD"/>
    <w:rsid w:val="00834D01"/>
    <w:rsid w:val="00836655"/>
    <w:rsid w:val="00840DDD"/>
    <w:rsid w:val="00840FA8"/>
    <w:rsid w:val="00841985"/>
    <w:rsid w:val="00841AC1"/>
    <w:rsid w:val="00844D26"/>
    <w:rsid w:val="00845A9B"/>
    <w:rsid w:val="00845ADD"/>
    <w:rsid w:val="008463B7"/>
    <w:rsid w:val="008476BD"/>
    <w:rsid w:val="0085003B"/>
    <w:rsid w:val="008501CB"/>
    <w:rsid w:val="00851D36"/>
    <w:rsid w:val="008555E3"/>
    <w:rsid w:val="00857C0D"/>
    <w:rsid w:val="00860BC5"/>
    <w:rsid w:val="00860D7A"/>
    <w:rsid w:val="0086114A"/>
    <w:rsid w:val="008622FF"/>
    <w:rsid w:val="00862631"/>
    <w:rsid w:val="0086297D"/>
    <w:rsid w:val="00865A47"/>
    <w:rsid w:val="00870D1C"/>
    <w:rsid w:val="00873000"/>
    <w:rsid w:val="00873211"/>
    <w:rsid w:val="00873FE1"/>
    <w:rsid w:val="00874DB2"/>
    <w:rsid w:val="0087635F"/>
    <w:rsid w:val="00880788"/>
    <w:rsid w:val="008829B7"/>
    <w:rsid w:val="00885C8A"/>
    <w:rsid w:val="008867CE"/>
    <w:rsid w:val="00887839"/>
    <w:rsid w:val="0089149A"/>
    <w:rsid w:val="0089266C"/>
    <w:rsid w:val="008927F8"/>
    <w:rsid w:val="00892FD9"/>
    <w:rsid w:val="00894BCB"/>
    <w:rsid w:val="00895F5C"/>
    <w:rsid w:val="00896242"/>
    <w:rsid w:val="008964DE"/>
    <w:rsid w:val="00896BB1"/>
    <w:rsid w:val="0089719E"/>
    <w:rsid w:val="008A2166"/>
    <w:rsid w:val="008A22BC"/>
    <w:rsid w:val="008A2DF0"/>
    <w:rsid w:val="008A4061"/>
    <w:rsid w:val="008A51B7"/>
    <w:rsid w:val="008A60EE"/>
    <w:rsid w:val="008A62DA"/>
    <w:rsid w:val="008A7947"/>
    <w:rsid w:val="008B0554"/>
    <w:rsid w:val="008B0A2E"/>
    <w:rsid w:val="008B3038"/>
    <w:rsid w:val="008B322A"/>
    <w:rsid w:val="008B3D80"/>
    <w:rsid w:val="008B41E0"/>
    <w:rsid w:val="008B431A"/>
    <w:rsid w:val="008B43AC"/>
    <w:rsid w:val="008B641E"/>
    <w:rsid w:val="008B74FB"/>
    <w:rsid w:val="008B763C"/>
    <w:rsid w:val="008C22A9"/>
    <w:rsid w:val="008C3F94"/>
    <w:rsid w:val="008C6114"/>
    <w:rsid w:val="008C6861"/>
    <w:rsid w:val="008C7278"/>
    <w:rsid w:val="008C7334"/>
    <w:rsid w:val="008D2F83"/>
    <w:rsid w:val="008D3078"/>
    <w:rsid w:val="008D576D"/>
    <w:rsid w:val="008D60FD"/>
    <w:rsid w:val="008D73ED"/>
    <w:rsid w:val="008E2101"/>
    <w:rsid w:val="008E69D5"/>
    <w:rsid w:val="008E7B8E"/>
    <w:rsid w:val="008F04ED"/>
    <w:rsid w:val="008F1CD0"/>
    <w:rsid w:val="008F4B07"/>
    <w:rsid w:val="008F4F11"/>
    <w:rsid w:val="00900BDF"/>
    <w:rsid w:val="00900D1C"/>
    <w:rsid w:val="009029FB"/>
    <w:rsid w:val="009046F3"/>
    <w:rsid w:val="00905394"/>
    <w:rsid w:val="00905679"/>
    <w:rsid w:val="009060E1"/>
    <w:rsid w:val="0090627C"/>
    <w:rsid w:val="0090723D"/>
    <w:rsid w:val="00912534"/>
    <w:rsid w:val="00912E7B"/>
    <w:rsid w:val="00914056"/>
    <w:rsid w:val="00915943"/>
    <w:rsid w:val="00915F6B"/>
    <w:rsid w:val="00916190"/>
    <w:rsid w:val="00917ED6"/>
    <w:rsid w:val="009220B5"/>
    <w:rsid w:val="00923D14"/>
    <w:rsid w:val="00925B2A"/>
    <w:rsid w:val="00925B70"/>
    <w:rsid w:val="00925FD7"/>
    <w:rsid w:val="00926BB8"/>
    <w:rsid w:val="00926BDD"/>
    <w:rsid w:val="00927229"/>
    <w:rsid w:val="00927264"/>
    <w:rsid w:val="00927BD0"/>
    <w:rsid w:val="00930732"/>
    <w:rsid w:val="00931671"/>
    <w:rsid w:val="00932160"/>
    <w:rsid w:val="0093387B"/>
    <w:rsid w:val="0093394C"/>
    <w:rsid w:val="00933B11"/>
    <w:rsid w:val="00934779"/>
    <w:rsid w:val="00935245"/>
    <w:rsid w:val="0093678D"/>
    <w:rsid w:val="00940BA5"/>
    <w:rsid w:val="0094136A"/>
    <w:rsid w:val="00943B70"/>
    <w:rsid w:val="00943C16"/>
    <w:rsid w:val="009446B5"/>
    <w:rsid w:val="00944BF6"/>
    <w:rsid w:val="00944C8D"/>
    <w:rsid w:val="009456E3"/>
    <w:rsid w:val="00946254"/>
    <w:rsid w:val="00947676"/>
    <w:rsid w:val="00947B0B"/>
    <w:rsid w:val="009518FC"/>
    <w:rsid w:val="009522D2"/>
    <w:rsid w:val="0095283C"/>
    <w:rsid w:val="00953215"/>
    <w:rsid w:val="00953383"/>
    <w:rsid w:val="00953DBC"/>
    <w:rsid w:val="00954F60"/>
    <w:rsid w:val="00955839"/>
    <w:rsid w:val="00957A1C"/>
    <w:rsid w:val="00961F24"/>
    <w:rsid w:val="009623E4"/>
    <w:rsid w:val="009640BD"/>
    <w:rsid w:val="00965B2A"/>
    <w:rsid w:val="00966469"/>
    <w:rsid w:val="009677A4"/>
    <w:rsid w:val="00972A26"/>
    <w:rsid w:val="00974261"/>
    <w:rsid w:val="00974EA7"/>
    <w:rsid w:val="0097582A"/>
    <w:rsid w:val="009764B7"/>
    <w:rsid w:val="0098084F"/>
    <w:rsid w:val="00981C38"/>
    <w:rsid w:val="0098328D"/>
    <w:rsid w:val="00983B5F"/>
    <w:rsid w:val="00984D71"/>
    <w:rsid w:val="009850B8"/>
    <w:rsid w:val="0098531F"/>
    <w:rsid w:val="009875BE"/>
    <w:rsid w:val="00987C3A"/>
    <w:rsid w:val="00991B39"/>
    <w:rsid w:val="00991FD2"/>
    <w:rsid w:val="00992E9F"/>
    <w:rsid w:val="009944EC"/>
    <w:rsid w:val="00994F7A"/>
    <w:rsid w:val="00995A59"/>
    <w:rsid w:val="00995EF4"/>
    <w:rsid w:val="0099686F"/>
    <w:rsid w:val="009A6392"/>
    <w:rsid w:val="009A6D8F"/>
    <w:rsid w:val="009A79A8"/>
    <w:rsid w:val="009B0B59"/>
    <w:rsid w:val="009B0FC3"/>
    <w:rsid w:val="009B12DC"/>
    <w:rsid w:val="009B54EB"/>
    <w:rsid w:val="009B5FC3"/>
    <w:rsid w:val="009B682B"/>
    <w:rsid w:val="009B795C"/>
    <w:rsid w:val="009C0CA4"/>
    <w:rsid w:val="009C0F3F"/>
    <w:rsid w:val="009C1156"/>
    <w:rsid w:val="009C6499"/>
    <w:rsid w:val="009D148D"/>
    <w:rsid w:val="009D1C79"/>
    <w:rsid w:val="009D1D16"/>
    <w:rsid w:val="009D1E87"/>
    <w:rsid w:val="009D22BD"/>
    <w:rsid w:val="009D2A63"/>
    <w:rsid w:val="009D4278"/>
    <w:rsid w:val="009D5757"/>
    <w:rsid w:val="009E1896"/>
    <w:rsid w:val="009E1975"/>
    <w:rsid w:val="009E2AE2"/>
    <w:rsid w:val="009E3AE6"/>
    <w:rsid w:val="009E3B9C"/>
    <w:rsid w:val="009E5803"/>
    <w:rsid w:val="009E70F7"/>
    <w:rsid w:val="009F0D86"/>
    <w:rsid w:val="009F44ED"/>
    <w:rsid w:val="009F6324"/>
    <w:rsid w:val="00A0340C"/>
    <w:rsid w:val="00A04D3F"/>
    <w:rsid w:val="00A072EF"/>
    <w:rsid w:val="00A1022A"/>
    <w:rsid w:val="00A111AB"/>
    <w:rsid w:val="00A12C5C"/>
    <w:rsid w:val="00A137D8"/>
    <w:rsid w:val="00A148D5"/>
    <w:rsid w:val="00A149BD"/>
    <w:rsid w:val="00A15071"/>
    <w:rsid w:val="00A159BA"/>
    <w:rsid w:val="00A20426"/>
    <w:rsid w:val="00A216E8"/>
    <w:rsid w:val="00A218C9"/>
    <w:rsid w:val="00A23BF3"/>
    <w:rsid w:val="00A23ECC"/>
    <w:rsid w:val="00A253D9"/>
    <w:rsid w:val="00A266F0"/>
    <w:rsid w:val="00A2733E"/>
    <w:rsid w:val="00A276CE"/>
    <w:rsid w:val="00A31234"/>
    <w:rsid w:val="00A31E46"/>
    <w:rsid w:val="00A32564"/>
    <w:rsid w:val="00A33FCF"/>
    <w:rsid w:val="00A35D6C"/>
    <w:rsid w:val="00A3790E"/>
    <w:rsid w:val="00A40AFE"/>
    <w:rsid w:val="00A40B03"/>
    <w:rsid w:val="00A4106A"/>
    <w:rsid w:val="00A427B6"/>
    <w:rsid w:val="00A45596"/>
    <w:rsid w:val="00A457F1"/>
    <w:rsid w:val="00A45896"/>
    <w:rsid w:val="00A47822"/>
    <w:rsid w:val="00A5023D"/>
    <w:rsid w:val="00A53B19"/>
    <w:rsid w:val="00A57E99"/>
    <w:rsid w:val="00A65A1D"/>
    <w:rsid w:val="00A66E9E"/>
    <w:rsid w:val="00A67917"/>
    <w:rsid w:val="00A70844"/>
    <w:rsid w:val="00A71BD1"/>
    <w:rsid w:val="00A744CA"/>
    <w:rsid w:val="00A7672F"/>
    <w:rsid w:val="00A80A2C"/>
    <w:rsid w:val="00A8401C"/>
    <w:rsid w:val="00A84092"/>
    <w:rsid w:val="00A84F8D"/>
    <w:rsid w:val="00A850AE"/>
    <w:rsid w:val="00A86282"/>
    <w:rsid w:val="00A87483"/>
    <w:rsid w:val="00A8797B"/>
    <w:rsid w:val="00A91412"/>
    <w:rsid w:val="00A9225C"/>
    <w:rsid w:val="00A930A2"/>
    <w:rsid w:val="00A9491B"/>
    <w:rsid w:val="00A956A3"/>
    <w:rsid w:val="00A9615D"/>
    <w:rsid w:val="00AA09C2"/>
    <w:rsid w:val="00AA1755"/>
    <w:rsid w:val="00AA2D20"/>
    <w:rsid w:val="00AA40AD"/>
    <w:rsid w:val="00AA4E83"/>
    <w:rsid w:val="00AA75CD"/>
    <w:rsid w:val="00AB1BD1"/>
    <w:rsid w:val="00AB25EB"/>
    <w:rsid w:val="00AB2AFC"/>
    <w:rsid w:val="00AB3FE2"/>
    <w:rsid w:val="00AB5C0F"/>
    <w:rsid w:val="00AB5CCB"/>
    <w:rsid w:val="00AB6EAD"/>
    <w:rsid w:val="00AC0019"/>
    <w:rsid w:val="00AC1A23"/>
    <w:rsid w:val="00AC26F7"/>
    <w:rsid w:val="00AC2F9A"/>
    <w:rsid w:val="00AC32D4"/>
    <w:rsid w:val="00AD2B9B"/>
    <w:rsid w:val="00AD4357"/>
    <w:rsid w:val="00AD4FF6"/>
    <w:rsid w:val="00AD5CB3"/>
    <w:rsid w:val="00AD5F69"/>
    <w:rsid w:val="00AD7849"/>
    <w:rsid w:val="00AD799C"/>
    <w:rsid w:val="00AE15AB"/>
    <w:rsid w:val="00AE1A3E"/>
    <w:rsid w:val="00AE2832"/>
    <w:rsid w:val="00AE351A"/>
    <w:rsid w:val="00AE40DE"/>
    <w:rsid w:val="00AE6472"/>
    <w:rsid w:val="00AE6941"/>
    <w:rsid w:val="00AF1F18"/>
    <w:rsid w:val="00AF24A1"/>
    <w:rsid w:val="00AF24A2"/>
    <w:rsid w:val="00AF28F6"/>
    <w:rsid w:val="00AF3F6A"/>
    <w:rsid w:val="00AF46D2"/>
    <w:rsid w:val="00AF51DD"/>
    <w:rsid w:val="00AF79D1"/>
    <w:rsid w:val="00B01F37"/>
    <w:rsid w:val="00B02213"/>
    <w:rsid w:val="00B029C8"/>
    <w:rsid w:val="00B0341D"/>
    <w:rsid w:val="00B03B43"/>
    <w:rsid w:val="00B04A0F"/>
    <w:rsid w:val="00B05198"/>
    <w:rsid w:val="00B058B8"/>
    <w:rsid w:val="00B05A32"/>
    <w:rsid w:val="00B05ED6"/>
    <w:rsid w:val="00B07D7E"/>
    <w:rsid w:val="00B07E64"/>
    <w:rsid w:val="00B105FF"/>
    <w:rsid w:val="00B10720"/>
    <w:rsid w:val="00B139AF"/>
    <w:rsid w:val="00B153FE"/>
    <w:rsid w:val="00B15561"/>
    <w:rsid w:val="00B156D4"/>
    <w:rsid w:val="00B1575B"/>
    <w:rsid w:val="00B15E2C"/>
    <w:rsid w:val="00B17460"/>
    <w:rsid w:val="00B21231"/>
    <w:rsid w:val="00B23018"/>
    <w:rsid w:val="00B23609"/>
    <w:rsid w:val="00B23D61"/>
    <w:rsid w:val="00B308B7"/>
    <w:rsid w:val="00B318E2"/>
    <w:rsid w:val="00B33B3B"/>
    <w:rsid w:val="00B346DB"/>
    <w:rsid w:val="00B3526B"/>
    <w:rsid w:val="00B36C68"/>
    <w:rsid w:val="00B36D5B"/>
    <w:rsid w:val="00B3789F"/>
    <w:rsid w:val="00B37954"/>
    <w:rsid w:val="00B404D6"/>
    <w:rsid w:val="00B45CAE"/>
    <w:rsid w:val="00B47CDE"/>
    <w:rsid w:val="00B54A49"/>
    <w:rsid w:val="00B55B60"/>
    <w:rsid w:val="00B56F60"/>
    <w:rsid w:val="00B61702"/>
    <w:rsid w:val="00B63E7D"/>
    <w:rsid w:val="00B66261"/>
    <w:rsid w:val="00B669CD"/>
    <w:rsid w:val="00B67CA9"/>
    <w:rsid w:val="00B700D5"/>
    <w:rsid w:val="00B709E4"/>
    <w:rsid w:val="00B75A7A"/>
    <w:rsid w:val="00B76777"/>
    <w:rsid w:val="00B77658"/>
    <w:rsid w:val="00B77E02"/>
    <w:rsid w:val="00B8376E"/>
    <w:rsid w:val="00B84D0C"/>
    <w:rsid w:val="00B853C1"/>
    <w:rsid w:val="00B8572A"/>
    <w:rsid w:val="00B8752A"/>
    <w:rsid w:val="00B90081"/>
    <w:rsid w:val="00B92745"/>
    <w:rsid w:val="00B93A1B"/>
    <w:rsid w:val="00B97678"/>
    <w:rsid w:val="00B97B27"/>
    <w:rsid w:val="00BA11B1"/>
    <w:rsid w:val="00BA3238"/>
    <w:rsid w:val="00BA3510"/>
    <w:rsid w:val="00BA39C3"/>
    <w:rsid w:val="00BA543D"/>
    <w:rsid w:val="00BA6C7D"/>
    <w:rsid w:val="00BB0912"/>
    <w:rsid w:val="00BB15D6"/>
    <w:rsid w:val="00BB258E"/>
    <w:rsid w:val="00BB2883"/>
    <w:rsid w:val="00BB2AE9"/>
    <w:rsid w:val="00BB50E6"/>
    <w:rsid w:val="00BB5468"/>
    <w:rsid w:val="00BB6614"/>
    <w:rsid w:val="00BC181B"/>
    <w:rsid w:val="00BC370B"/>
    <w:rsid w:val="00BC3F85"/>
    <w:rsid w:val="00BC705D"/>
    <w:rsid w:val="00BD14B4"/>
    <w:rsid w:val="00BD16CE"/>
    <w:rsid w:val="00BD3810"/>
    <w:rsid w:val="00BD5ABA"/>
    <w:rsid w:val="00BD5D71"/>
    <w:rsid w:val="00BD6715"/>
    <w:rsid w:val="00BE183C"/>
    <w:rsid w:val="00BE29CB"/>
    <w:rsid w:val="00BE300B"/>
    <w:rsid w:val="00BE7396"/>
    <w:rsid w:val="00BE73BD"/>
    <w:rsid w:val="00BE7E70"/>
    <w:rsid w:val="00BF036C"/>
    <w:rsid w:val="00BF0EAE"/>
    <w:rsid w:val="00BF0EC5"/>
    <w:rsid w:val="00BF17D8"/>
    <w:rsid w:val="00BF20C4"/>
    <w:rsid w:val="00BF23FB"/>
    <w:rsid w:val="00BF3B48"/>
    <w:rsid w:val="00BF43C3"/>
    <w:rsid w:val="00C01194"/>
    <w:rsid w:val="00C0437F"/>
    <w:rsid w:val="00C0472E"/>
    <w:rsid w:val="00C0502A"/>
    <w:rsid w:val="00C07252"/>
    <w:rsid w:val="00C07405"/>
    <w:rsid w:val="00C11CF1"/>
    <w:rsid w:val="00C12C2F"/>
    <w:rsid w:val="00C13A9D"/>
    <w:rsid w:val="00C154E3"/>
    <w:rsid w:val="00C15654"/>
    <w:rsid w:val="00C21CD3"/>
    <w:rsid w:val="00C250F6"/>
    <w:rsid w:val="00C30187"/>
    <w:rsid w:val="00C30E98"/>
    <w:rsid w:val="00C3113E"/>
    <w:rsid w:val="00C32262"/>
    <w:rsid w:val="00C33CE0"/>
    <w:rsid w:val="00C34DB6"/>
    <w:rsid w:val="00C35524"/>
    <w:rsid w:val="00C35601"/>
    <w:rsid w:val="00C36B80"/>
    <w:rsid w:val="00C37708"/>
    <w:rsid w:val="00C37806"/>
    <w:rsid w:val="00C37A30"/>
    <w:rsid w:val="00C4305A"/>
    <w:rsid w:val="00C47727"/>
    <w:rsid w:val="00C51680"/>
    <w:rsid w:val="00C51A0F"/>
    <w:rsid w:val="00C529A7"/>
    <w:rsid w:val="00C52EA8"/>
    <w:rsid w:val="00C52FB8"/>
    <w:rsid w:val="00C534AE"/>
    <w:rsid w:val="00C540E8"/>
    <w:rsid w:val="00C54726"/>
    <w:rsid w:val="00C54E23"/>
    <w:rsid w:val="00C567F4"/>
    <w:rsid w:val="00C57202"/>
    <w:rsid w:val="00C61E7F"/>
    <w:rsid w:val="00C6720D"/>
    <w:rsid w:val="00C6770E"/>
    <w:rsid w:val="00C70C5B"/>
    <w:rsid w:val="00C73150"/>
    <w:rsid w:val="00C737A5"/>
    <w:rsid w:val="00C738EA"/>
    <w:rsid w:val="00C73A7C"/>
    <w:rsid w:val="00C74E50"/>
    <w:rsid w:val="00C752C5"/>
    <w:rsid w:val="00C77E9A"/>
    <w:rsid w:val="00C77EBD"/>
    <w:rsid w:val="00C8018C"/>
    <w:rsid w:val="00C8025C"/>
    <w:rsid w:val="00C83384"/>
    <w:rsid w:val="00C840C1"/>
    <w:rsid w:val="00C842C3"/>
    <w:rsid w:val="00C84A79"/>
    <w:rsid w:val="00C84E43"/>
    <w:rsid w:val="00C859C6"/>
    <w:rsid w:val="00C85EE2"/>
    <w:rsid w:val="00C86B65"/>
    <w:rsid w:val="00C9154C"/>
    <w:rsid w:val="00C918BF"/>
    <w:rsid w:val="00C93624"/>
    <w:rsid w:val="00C93674"/>
    <w:rsid w:val="00C9395B"/>
    <w:rsid w:val="00C9677D"/>
    <w:rsid w:val="00C9770F"/>
    <w:rsid w:val="00CA04E2"/>
    <w:rsid w:val="00CA0B16"/>
    <w:rsid w:val="00CA1309"/>
    <w:rsid w:val="00CA1A8A"/>
    <w:rsid w:val="00CA24F8"/>
    <w:rsid w:val="00CA2681"/>
    <w:rsid w:val="00CA43D1"/>
    <w:rsid w:val="00CA4737"/>
    <w:rsid w:val="00CA5B13"/>
    <w:rsid w:val="00CA66BC"/>
    <w:rsid w:val="00CB19B0"/>
    <w:rsid w:val="00CB19F8"/>
    <w:rsid w:val="00CB3D08"/>
    <w:rsid w:val="00CB4346"/>
    <w:rsid w:val="00CB4347"/>
    <w:rsid w:val="00CB4AD9"/>
    <w:rsid w:val="00CB5209"/>
    <w:rsid w:val="00CC05F2"/>
    <w:rsid w:val="00CC11C7"/>
    <w:rsid w:val="00CC14A0"/>
    <w:rsid w:val="00CC1520"/>
    <w:rsid w:val="00CC4884"/>
    <w:rsid w:val="00CC5D6C"/>
    <w:rsid w:val="00CC6445"/>
    <w:rsid w:val="00CC703F"/>
    <w:rsid w:val="00CD05B3"/>
    <w:rsid w:val="00CD182E"/>
    <w:rsid w:val="00CD2518"/>
    <w:rsid w:val="00CD4152"/>
    <w:rsid w:val="00CD45B4"/>
    <w:rsid w:val="00CD502E"/>
    <w:rsid w:val="00CD5587"/>
    <w:rsid w:val="00CD5EA1"/>
    <w:rsid w:val="00CE0446"/>
    <w:rsid w:val="00CE0F92"/>
    <w:rsid w:val="00CE2369"/>
    <w:rsid w:val="00CE2E54"/>
    <w:rsid w:val="00CE41E3"/>
    <w:rsid w:val="00CE46DD"/>
    <w:rsid w:val="00CE5466"/>
    <w:rsid w:val="00CE5D9B"/>
    <w:rsid w:val="00CE7A2F"/>
    <w:rsid w:val="00CF0376"/>
    <w:rsid w:val="00CF24B2"/>
    <w:rsid w:val="00CF5346"/>
    <w:rsid w:val="00CF5442"/>
    <w:rsid w:val="00CF5688"/>
    <w:rsid w:val="00CF6977"/>
    <w:rsid w:val="00D0235D"/>
    <w:rsid w:val="00D04D02"/>
    <w:rsid w:val="00D0502D"/>
    <w:rsid w:val="00D05E9F"/>
    <w:rsid w:val="00D06283"/>
    <w:rsid w:val="00D07BE3"/>
    <w:rsid w:val="00D10AE0"/>
    <w:rsid w:val="00D111EE"/>
    <w:rsid w:val="00D130FB"/>
    <w:rsid w:val="00D1377A"/>
    <w:rsid w:val="00D140B7"/>
    <w:rsid w:val="00D1415A"/>
    <w:rsid w:val="00D156B0"/>
    <w:rsid w:val="00D172D8"/>
    <w:rsid w:val="00D1788F"/>
    <w:rsid w:val="00D17D1B"/>
    <w:rsid w:val="00D20488"/>
    <w:rsid w:val="00D2048C"/>
    <w:rsid w:val="00D20E7F"/>
    <w:rsid w:val="00D2333A"/>
    <w:rsid w:val="00D245F3"/>
    <w:rsid w:val="00D26493"/>
    <w:rsid w:val="00D26D83"/>
    <w:rsid w:val="00D30B61"/>
    <w:rsid w:val="00D31BE7"/>
    <w:rsid w:val="00D3330B"/>
    <w:rsid w:val="00D3369E"/>
    <w:rsid w:val="00D35529"/>
    <w:rsid w:val="00D35ABD"/>
    <w:rsid w:val="00D35D5A"/>
    <w:rsid w:val="00D3693C"/>
    <w:rsid w:val="00D40281"/>
    <w:rsid w:val="00D406E6"/>
    <w:rsid w:val="00D41685"/>
    <w:rsid w:val="00D42CD9"/>
    <w:rsid w:val="00D431BB"/>
    <w:rsid w:val="00D477AC"/>
    <w:rsid w:val="00D47DC0"/>
    <w:rsid w:val="00D47F53"/>
    <w:rsid w:val="00D50C82"/>
    <w:rsid w:val="00D50F1A"/>
    <w:rsid w:val="00D514B4"/>
    <w:rsid w:val="00D519A4"/>
    <w:rsid w:val="00D5219A"/>
    <w:rsid w:val="00D541C2"/>
    <w:rsid w:val="00D553D6"/>
    <w:rsid w:val="00D56577"/>
    <w:rsid w:val="00D56A54"/>
    <w:rsid w:val="00D56D26"/>
    <w:rsid w:val="00D5722F"/>
    <w:rsid w:val="00D579C2"/>
    <w:rsid w:val="00D61201"/>
    <w:rsid w:val="00D614F8"/>
    <w:rsid w:val="00D617A0"/>
    <w:rsid w:val="00D61ED6"/>
    <w:rsid w:val="00D6285A"/>
    <w:rsid w:val="00D6372F"/>
    <w:rsid w:val="00D64111"/>
    <w:rsid w:val="00D643BB"/>
    <w:rsid w:val="00D64843"/>
    <w:rsid w:val="00D653C5"/>
    <w:rsid w:val="00D66F5B"/>
    <w:rsid w:val="00D6730E"/>
    <w:rsid w:val="00D71752"/>
    <w:rsid w:val="00D71FCD"/>
    <w:rsid w:val="00D726F7"/>
    <w:rsid w:val="00D727A0"/>
    <w:rsid w:val="00D73D2A"/>
    <w:rsid w:val="00D75B29"/>
    <w:rsid w:val="00D82B13"/>
    <w:rsid w:val="00D82F0F"/>
    <w:rsid w:val="00D82F40"/>
    <w:rsid w:val="00D83691"/>
    <w:rsid w:val="00D84CF5"/>
    <w:rsid w:val="00D8706D"/>
    <w:rsid w:val="00D91BCC"/>
    <w:rsid w:val="00D93C7A"/>
    <w:rsid w:val="00D94031"/>
    <w:rsid w:val="00D944DA"/>
    <w:rsid w:val="00D946D0"/>
    <w:rsid w:val="00D95003"/>
    <w:rsid w:val="00D96284"/>
    <w:rsid w:val="00D9657F"/>
    <w:rsid w:val="00D968C6"/>
    <w:rsid w:val="00D97891"/>
    <w:rsid w:val="00DA06B6"/>
    <w:rsid w:val="00DA14D5"/>
    <w:rsid w:val="00DA1F08"/>
    <w:rsid w:val="00DA2A9C"/>
    <w:rsid w:val="00DA453C"/>
    <w:rsid w:val="00DA61AF"/>
    <w:rsid w:val="00DA66EA"/>
    <w:rsid w:val="00DB0121"/>
    <w:rsid w:val="00DB01FC"/>
    <w:rsid w:val="00DB2230"/>
    <w:rsid w:val="00DB259E"/>
    <w:rsid w:val="00DB3C6C"/>
    <w:rsid w:val="00DB593B"/>
    <w:rsid w:val="00DB68F1"/>
    <w:rsid w:val="00DB7B93"/>
    <w:rsid w:val="00DB7CB2"/>
    <w:rsid w:val="00DC082E"/>
    <w:rsid w:val="00DC2422"/>
    <w:rsid w:val="00DC2D8A"/>
    <w:rsid w:val="00DC30E2"/>
    <w:rsid w:val="00DC47C9"/>
    <w:rsid w:val="00DC4D01"/>
    <w:rsid w:val="00DC5B8B"/>
    <w:rsid w:val="00DC60A7"/>
    <w:rsid w:val="00DC70F7"/>
    <w:rsid w:val="00DD0821"/>
    <w:rsid w:val="00DD094C"/>
    <w:rsid w:val="00DD2345"/>
    <w:rsid w:val="00DD2777"/>
    <w:rsid w:val="00DD2A22"/>
    <w:rsid w:val="00DD454A"/>
    <w:rsid w:val="00DD4865"/>
    <w:rsid w:val="00DD6534"/>
    <w:rsid w:val="00DD73CE"/>
    <w:rsid w:val="00DD7D2C"/>
    <w:rsid w:val="00DE339E"/>
    <w:rsid w:val="00DE340B"/>
    <w:rsid w:val="00DE3C26"/>
    <w:rsid w:val="00DE543C"/>
    <w:rsid w:val="00DE6768"/>
    <w:rsid w:val="00DE6A0F"/>
    <w:rsid w:val="00DF10EB"/>
    <w:rsid w:val="00DF1AAE"/>
    <w:rsid w:val="00DF2B5D"/>
    <w:rsid w:val="00DF2E1F"/>
    <w:rsid w:val="00DF4D68"/>
    <w:rsid w:val="00DF4EDD"/>
    <w:rsid w:val="00DF5050"/>
    <w:rsid w:val="00DF5AC7"/>
    <w:rsid w:val="00DF6601"/>
    <w:rsid w:val="00DF70B4"/>
    <w:rsid w:val="00E01FD2"/>
    <w:rsid w:val="00E036F1"/>
    <w:rsid w:val="00E048D0"/>
    <w:rsid w:val="00E07127"/>
    <w:rsid w:val="00E07161"/>
    <w:rsid w:val="00E071A0"/>
    <w:rsid w:val="00E07C93"/>
    <w:rsid w:val="00E13D3F"/>
    <w:rsid w:val="00E204A7"/>
    <w:rsid w:val="00E208BF"/>
    <w:rsid w:val="00E20B1C"/>
    <w:rsid w:val="00E213D1"/>
    <w:rsid w:val="00E2177B"/>
    <w:rsid w:val="00E21E14"/>
    <w:rsid w:val="00E229C9"/>
    <w:rsid w:val="00E24840"/>
    <w:rsid w:val="00E24B41"/>
    <w:rsid w:val="00E27A38"/>
    <w:rsid w:val="00E31E5B"/>
    <w:rsid w:val="00E33A46"/>
    <w:rsid w:val="00E35FCB"/>
    <w:rsid w:val="00E41A6F"/>
    <w:rsid w:val="00E42836"/>
    <w:rsid w:val="00E4300A"/>
    <w:rsid w:val="00E43416"/>
    <w:rsid w:val="00E43916"/>
    <w:rsid w:val="00E43C8E"/>
    <w:rsid w:val="00E43E8F"/>
    <w:rsid w:val="00E4416F"/>
    <w:rsid w:val="00E457E3"/>
    <w:rsid w:val="00E47ECB"/>
    <w:rsid w:val="00E51F8B"/>
    <w:rsid w:val="00E53E09"/>
    <w:rsid w:val="00E54ACA"/>
    <w:rsid w:val="00E55B97"/>
    <w:rsid w:val="00E57471"/>
    <w:rsid w:val="00E623D5"/>
    <w:rsid w:val="00E6296A"/>
    <w:rsid w:val="00E63889"/>
    <w:rsid w:val="00E64768"/>
    <w:rsid w:val="00E65331"/>
    <w:rsid w:val="00E670F1"/>
    <w:rsid w:val="00E7039E"/>
    <w:rsid w:val="00E70F22"/>
    <w:rsid w:val="00E73172"/>
    <w:rsid w:val="00E75C70"/>
    <w:rsid w:val="00E77575"/>
    <w:rsid w:val="00E80484"/>
    <w:rsid w:val="00E81BB9"/>
    <w:rsid w:val="00E83A31"/>
    <w:rsid w:val="00E83D42"/>
    <w:rsid w:val="00E840E8"/>
    <w:rsid w:val="00E8455D"/>
    <w:rsid w:val="00E85D60"/>
    <w:rsid w:val="00E867E5"/>
    <w:rsid w:val="00E86D9F"/>
    <w:rsid w:val="00E87007"/>
    <w:rsid w:val="00E879B6"/>
    <w:rsid w:val="00E906A1"/>
    <w:rsid w:val="00E93BA5"/>
    <w:rsid w:val="00E94697"/>
    <w:rsid w:val="00E946BF"/>
    <w:rsid w:val="00E96635"/>
    <w:rsid w:val="00E9668B"/>
    <w:rsid w:val="00E978D5"/>
    <w:rsid w:val="00E97B2E"/>
    <w:rsid w:val="00EA1640"/>
    <w:rsid w:val="00EA1DC2"/>
    <w:rsid w:val="00EA1E25"/>
    <w:rsid w:val="00EA3D39"/>
    <w:rsid w:val="00EA52CC"/>
    <w:rsid w:val="00EA5C89"/>
    <w:rsid w:val="00EB1072"/>
    <w:rsid w:val="00EB1F89"/>
    <w:rsid w:val="00EB3540"/>
    <w:rsid w:val="00EB45DE"/>
    <w:rsid w:val="00EB4A0A"/>
    <w:rsid w:val="00EB54EA"/>
    <w:rsid w:val="00EB6D82"/>
    <w:rsid w:val="00EB6E7B"/>
    <w:rsid w:val="00EB74D1"/>
    <w:rsid w:val="00EC03C9"/>
    <w:rsid w:val="00EC215D"/>
    <w:rsid w:val="00EC231E"/>
    <w:rsid w:val="00EC32FD"/>
    <w:rsid w:val="00EC37D2"/>
    <w:rsid w:val="00EC3DE7"/>
    <w:rsid w:val="00EC3F7B"/>
    <w:rsid w:val="00EC6087"/>
    <w:rsid w:val="00ED28EF"/>
    <w:rsid w:val="00ED3E97"/>
    <w:rsid w:val="00ED4441"/>
    <w:rsid w:val="00ED446B"/>
    <w:rsid w:val="00ED49F5"/>
    <w:rsid w:val="00ED6995"/>
    <w:rsid w:val="00ED6D14"/>
    <w:rsid w:val="00ED6F50"/>
    <w:rsid w:val="00ED781D"/>
    <w:rsid w:val="00EE01F5"/>
    <w:rsid w:val="00EE0243"/>
    <w:rsid w:val="00EE0D45"/>
    <w:rsid w:val="00EE2967"/>
    <w:rsid w:val="00EE2D34"/>
    <w:rsid w:val="00EE6131"/>
    <w:rsid w:val="00EE7711"/>
    <w:rsid w:val="00EF0BED"/>
    <w:rsid w:val="00EF0CAA"/>
    <w:rsid w:val="00EF0D6C"/>
    <w:rsid w:val="00EF16D5"/>
    <w:rsid w:val="00EF1D1E"/>
    <w:rsid w:val="00EF1D5C"/>
    <w:rsid w:val="00EF1EFC"/>
    <w:rsid w:val="00EF283B"/>
    <w:rsid w:val="00EF52AC"/>
    <w:rsid w:val="00EF622C"/>
    <w:rsid w:val="00EF69E2"/>
    <w:rsid w:val="00F00271"/>
    <w:rsid w:val="00F00FDF"/>
    <w:rsid w:val="00F02340"/>
    <w:rsid w:val="00F03613"/>
    <w:rsid w:val="00F05284"/>
    <w:rsid w:val="00F05E7B"/>
    <w:rsid w:val="00F06DB2"/>
    <w:rsid w:val="00F072FD"/>
    <w:rsid w:val="00F073BC"/>
    <w:rsid w:val="00F07A21"/>
    <w:rsid w:val="00F1035A"/>
    <w:rsid w:val="00F105F5"/>
    <w:rsid w:val="00F12B47"/>
    <w:rsid w:val="00F15F02"/>
    <w:rsid w:val="00F1618A"/>
    <w:rsid w:val="00F1712C"/>
    <w:rsid w:val="00F27307"/>
    <w:rsid w:val="00F27EFD"/>
    <w:rsid w:val="00F305F5"/>
    <w:rsid w:val="00F30983"/>
    <w:rsid w:val="00F30BC6"/>
    <w:rsid w:val="00F30D14"/>
    <w:rsid w:val="00F32291"/>
    <w:rsid w:val="00F33645"/>
    <w:rsid w:val="00F34E1B"/>
    <w:rsid w:val="00F34E50"/>
    <w:rsid w:val="00F362B2"/>
    <w:rsid w:val="00F36E2F"/>
    <w:rsid w:val="00F36E6D"/>
    <w:rsid w:val="00F3770F"/>
    <w:rsid w:val="00F41F37"/>
    <w:rsid w:val="00F43243"/>
    <w:rsid w:val="00F445F5"/>
    <w:rsid w:val="00F4493B"/>
    <w:rsid w:val="00F44C10"/>
    <w:rsid w:val="00F45CC2"/>
    <w:rsid w:val="00F4669B"/>
    <w:rsid w:val="00F4691F"/>
    <w:rsid w:val="00F46D11"/>
    <w:rsid w:val="00F4798D"/>
    <w:rsid w:val="00F47D51"/>
    <w:rsid w:val="00F50248"/>
    <w:rsid w:val="00F50C7B"/>
    <w:rsid w:val="00F51DDF"/>
    <w:rsid w:val="00F52D9B"/>
    <w:rsid w:val="00F54EA0"/>
    <w:rsid w:val="00F56320"/>
    <w:rsid w:val="00F6038C"/>
    <w:rsid w:val="00F61928"/>
    <w:rsid w:val="00F619E6"/>
    <w:rsid w:val="00F619E9"/>
    <w:rsid w:val="00F61D8D"/>
    <w:rsid w:val="00F64CCA"/>
    <w:rsid w:val="00F64E97"/>
    <w:rsid w:val="00F65D38"/>
    <w:rsid w:val="00F65F93"/>
    <w:rsid w:val="00F6705B"/>
    <w:rsid w:val="00F67C35"/>
    <w:rsid w:val="00F70189"/>
    <w:rsid w:val="00F72F12"/>
    <w:rsid w:val="00F7477A"/>
    <w:rsid w:val="00F75E9E"/>
    <w:rsid w:val="00F7760B"/>
    <w:rsid w:val="00F803F0"/>
    <w:rsid w:val="00F80B59"/>
    <w:rsid w:val="00F80F82"/>
    <w:rsid w:val="00F8213A"/>
    <w:rsid w:val="00F823B8"/>
    <w:rsid w:val="00F82BB6"/>
    <w:rsid w:val="00F846B6"/>
    <w:rsid w:val="00F90751"/>
    <w:rsid w:val="00F927FC"/>
    <w:rsid w:val="00F937DF"/>
    <w:rsid w:val="00F9477E"/>
    <w:rsid w:val="00F959A0"/>
    <w:rsid w:val="00F95A04"/>
    <w:rsid w:val="00F962CA"/>
    <w:rsid w:val="00F969E4"/>
    <w:rsid w:val="00FA087C"/>
    <w:rsid w:val="00FA20BA"/>
    <w:rsid w:val="00FA25E1"/>
    <w:rsid w:val="00FA2CD4"/>
    <w:rsid w:val="00FA3D06"/>
    <w:rsid w:val="00FA4C7A"/>
    <w:rsid w:val="00FA5A78"/>
    <w:rsid w:val="00FA5D1C"/>
    <w:rsid w:val="00FA62B2"/>
    <w:rsid w:val="00FA6846"/>
    <w:rsid w:val="00FA71D3"/>
    <w:rsid w:val="00FA7F8F"/>
    <w:rsid w:val="00FB0479"/>
    <w:rsid w:val="00FB2011"/>
    <w:rsid w:val="00FB4396"/>
    <w:rsid w:val="00FB5DE3"/>
    <w:rsid w:val="00FB6BA8"/>
    <w:rsid w:val="00FB6C58"/>
    <w:rsid w:val="00FC094B"/>
    <w:rsid w:val="00FC1C67"/>
    <w:rsid w:val="00FC6C11"/>
    <w:rsid w:val="00FD1BFA"/>
    <w:rsid w:val="00FD1F38"/>
    <w:rsid w:val="00FD33EB"/>
    <w:rsid w:val="00FD414D"/>
    <w:rsid w:val="00FD48B1"/>
    <w:rsid w:val="00FD4F1D"/>
    <w:rsid w:val="00FD6706"/>
    <w:rsid w:val="00FD7083"/>
    <w:rsid w:val="00FE62D9"/>
    <w:rsid w:val="00FF1C4E"/>
    <w:rsid w:val="00FF24AC"/>
    <w:rsid w:val="00FF410C"/>
    <w:rsid w:val="00FF588B"/>
    <w:rsid w:val="00FF64E6"/>
    <w:rsid w:val="00FF6C4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073E3A"/>
  <w15:docId w15:val="{99DBDD21-7334-4A4E-AC33-4F53D1244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Times New Roman" w:hAnsi="Georgia" w:cs="Times New Roman"/>
        <w:lang w:val="en-US" w:eastAsia="en-US" w:bidi="ar-SA"/>
      </w:rPr>
    </w:rPrDefault>
    <w:pPrDefault>
      <w:pPr>
        <w:spacing w:after="140" w:line="3360" w:lineRule="auto"/>
        <w:ind w:left="504"/>
        <w:jc w:val="both"/>
      </w:pPr>
    </w:pPrDefault>
  </w:docDefaults>
  <w:latentStyles w:defLockedState="0" w:defUIPriority="9" w:defSemiHidden="0" w:defUnhideWhenUsed="0" w:defQFormat="0" w:count="376">
    <w:lsdException w:name="Normal" w:uiPriority="4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5" w:unhideWhenUsed="1" w:qFormat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iPriority="5" w:unhideWhenUsed="1" w:qFormat="1"/>
    <w:lsdException w:name="List Bullet 3" w:semiHidden="1" w:uiPriority="5" w:unhideWhenUsed="1" w:qFormat="1"/>
    <w:lsdException w:name="List Bullet 4" w:locked="1" w:semiHidden="1" w:unhideWhenUsed="1"/>
    <w:lsdException w:name="List Bullet 5" w:locked="1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0" w:unhideWhenUsed="1"/>
    <w:lsdException w:name="HTML Bottom of Form" w:semiHidden="1" w:uiPriority="0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0" w:unhideWhenUsed="1"/>
    <w:lsdException w:name="annotation subject" w:semiHidden="1" w:unhideWhenUsed="1"/>
    <w:lsdException w:name="No List" w:semiHidden="1" w:uiPriority="0" w:unhideWhenUsed="1"/>
    <w:lsdException w:name="Outline List 1" w:locked="1" w:semiHidden="1" w:uiPriority="0" w:unhideWhenUsed="1"/>
    <w:lsdException w:name="Outline List 2" w:locked="1" w:semiHidden="1" w:uiPriority="0" w:unhideWhenUsed="1"/>
    <w:lsdException w:name="Outline List 3" w:locked="1" w:semiHidden="1" w:uiPriority="0" w:unhideWhenUsed="1"/>
    <w:lsdException w:name="Table Simple 1" w:locked="1" w:semiHidden="1" w:uiPriority="0" w:unhideWhenUsed="1"/>
    <w:lsdException w:name="Table Simple 2" w:locked="1" w:semiHidden="1" w:uiPriority="0" w:unhideWhenUsed="1"/>
    <w:lsdException w:name="Table Simple 3" w:locked="1" w:semiHidden="1" w:uiPriority="0" w:unhideWhenUsed="1"/>
    <w:lsdException w:name="Table Classic 1" w:locked="1" w:semiHidden="1" w:uiPriority="0" w:unhideWhenUsed="1"/>
    <w:lsdException w:name="Table Classic 2" w:locked="1" w:semiHidden="1" w:uiPriority="0" w:unhideWhenUsed="1"/>
    <w:lsdException w:name="Table Classic 3" w:locked="1" w:semiHidden="1" w:uiPriority="0" w:unhideWhenUsed="1"/>
    <w:lsdException w:name="Table Classic 4" w:locked="1" w:semiHidden="1" w:uiPriority="0" w:unhideWhenUsed="1"/>
    <w:lsdException w:name="Table Colorful 1" w:locked="1" w:semiHidden="1" w:uiPriority="0" w:unhideWhenUsed="1"/>
    <w:lsdException w:name="Table Colorful 2" w:locked="1" w:semiHidden="1" w:uiPriority="0" w:unhideWhenUsed="1"/>
    <w:lsdException w:name="Table Colorful 3" w:locked="1" w:semiHidden="1" w:uiPriority="0" w:unhideWhenUsed="1"/>
    <w:lsdException w:name="Table Columns 1" w:locked="1" w:semiHidden="1" w:uiPriority="0" w:unhideWhenUsed="1"/>
    <w:lsdException w:name="Table Columns 2" w:locked="1" w:semiHidden="1" w:uiPriority="0" w:unhideWhenUsed="1"/>
    <w:lsdException w:name="Table Columns 3" w:locked="1" w:semiHidden="1" w:uiPriority="0" w:unhideWhenUsed="1"/>
    <w:lsdException w:name="Table Columns 4" w:locked="1" w:semiHidden="1" w:uiPriority="0" w:unhideWhenUsed="1"/>
    <w:lsdException w:name="Table Columns 5" w:locked="1" w:semiHidden="1" w:uiPriority="0" w:unhideWhenUsed="1"/>
    <w:lsdException w:name="Table Grid 1" w:locked="1" w:semiHidden="1" w:uiPriority="0" w:unhideWhenUsed="1"/>
    <w:lsdException w:name="Table Grid 2" w:locked="1" w:semiHidden="1" w:uiPriority="0" w:unhideWhenUsed="1"/>
    <w:lsdException w:name="Table Grid 3" w:locked="1" w:semiHidden="1" w:uiPriority="0" w:unhideWhenUsed="1"/>
    <w:lsdException w:name="Table Grid 4" w:locked="1" w:semiHidden="1" w:uiPriority="0" w:unhideWhenUsed="1"/>
    <w:lsdException w:name="Table Grid 5" w:locked="1" w:semiHidden="1" w:uiPriority="0" w:unhideWhenUsed="1"/>
    <w:lsdException w:name="Table Grid 6" w:locked="1" w:semiHidden="1" w:uiPriority="0" w:unhideWhenUsed="1"/>
    <w:lsdException w:name="Table Grid 7" w:locked="1" w:semiHidden="1" w:uiPriority="0" w:unhideWhenUsed="1"/>
    <w:lsdException w:name="Table Grid 8" w:locked="1" w:semiHidden="1" w:uiPriority="0" w:unhideWhenUsed="1"/>
    <w:lsdException w:name="Table List 1" w:locked="1" w:semiHidden="1" w:uiPriority="0" w:unhideWhenUsed="1"/>
    <w:lsdException w:name="Table List 2" w:locked="1" w:semiHidden="1" w:uiPriority="0" w:unhideWhenUsed="1"/>
    <w:lsdException w:name="Table List 3" w:locked="1" w:semiHidden="1" w:uiPriority="0" w:unhideWhenUsed="1"/>
    <w:lsdException w:name="Table List 4" w:locked="1" w:semiHidden="1" w:uiPriority="0" w:unhideWhenUsed="1"/>
    <w:lsdException w:name="Table List 5" w:locked="1" w:semiHidden="1" w:uiPriority="0" w:unhideWhenUsed="1"/>
    <w:lsdException w:name="Table List 6" w:locked="1" w:semiHidden="1" w:uiPriority="0" w:unhideWhenUsed="1"/>
    <w:lsdException w:name="Table List 7" w:locked="1" w:semiHidden="1" w:uiPriority="0" w:unhideWhenUsed="1"/>
    <w:lsdException w:name="Table List 8" w:locked="1" w:semiHidden="1" w:uiPriority="0" w:unhideWhenUsed="1"/>
    <w:lsdException w:name="Table 3D effects 1" w:locked="1" w:semiHidden="1" w:uiPriority="0" w:unhideWhenUsed="1"/>
    <w:lsdException w:name="Table 3D effects 2" w:locked="1" w:semiHidden="1" w:uiPriority="0" w:unhideWhenUsed="1"/>
    <w:lsdException w:name="Table 3D effects 3" w:locked="1" w:semiHidden="1" w:uiPriority="0" w:unhideWhenUsed="1"/>
    <w:lsdException w:name="Table Contemporary" w:locked="1" w:semiHidden="1" w:uiPriority="0" w:unhideWhenUsed="1"/>
    <w:lsdException w:name="Table Elegant" w:locked="1" w:semiHidden="1" w:uiPriority="0" w:unhideWhenUsed="1"/>
    <w:lsdException w:name="Table Professional" w:locked="1" w:semiHidden="1" w:uiPriority="0" w:unhideWhenUsed="1"/>
    <w:lsdException w:name="Table Subtle 1" w:locked="1" w:semiHidden="1" w:uiPriority="0" w:unhideWhenUsed="1"/>
    <w:lsdException w:name="Table Subtle 2" w:locked="1" w:semiHidden="1" w:uiPriority="0" w:unhideWhenUsed="1"/>
    <w:lsdException w:name="Table Web 1" w:locked="1" w:semiHidden="1" w:uiPriority="0" w:unhideWhenUsed="1"/>
    <w:lsdException w:name="Table Web 2" w:locked="1" w:semiHidden="1" w:uiPriority="0" w:unhideWhenUsed="1"/>
    <w:lsdException w:name="Table Web 3" w:locked="1" w:semiHidden="1" w:uiPriority="0" w:unhideWhenUsed="1"/>
    <w:lsdException w:name="Balloon Text" w:semiHidden="1" w:uiPriority="0" w:unhideWhenUsed="1"/>
    <w:lsdException w:name="Table Grid" w:locked="1" w:uiPriority="0"/>
    <w:lsdException w:name="Table Theme" w:locked="1" w:semiHidden="1" w:uiPriority="0" w:unhideWhenUsed="1"/>
    <w:lsdException w:name="Placeholder Text" w:semiHidden="1" w:uiPriority="99"/>
    <w:lsdException w:name="No Spacing" w:semiHidden="1" w:uiPriority="10" w:qFormat="1"/>
    <w:lsdException w:name="Light Shading" w:locked="1" w:uiPriority="60"/>
    <w:lsdException w:name="Light List" w:locked="1" w:uiPriority="61"/>
    <w:lsdException w:name="Light Grid" w:locked="1" w:uiPriority="62"/>
    <w:lsdException w:name="Medium Shading 1" w:locked="1" w:uiPriority="63"/>
    <w:lsdException w:name="Medium Shading 2" w:locked="1" w:uiPriority="64"/>
    <w:lsdException w:name="Medium List 1" w:locked="1" w:uiPriority="65"/>
    <w:lsdException w:name="Medium List 2" w:locked="1" w:uiPriority="66"/>
    <w:lsdException w:name="Medium Grid 1" w:locked="1" w:uiPriority="67"/>
    <w:lsdException w:name="Medium Grid 2" w:locked="1" w:uiPriority="68"/>
    <w:lsdException w:name="Medium Grid 3" w:locked="1" w:uiPriority="69"/>
    <w:lsdException w:name="Dark List" w:locked="1" w:uiPriority="70"/>
    <w:lsdException w:name="Colorful Shading" w:locked="1" w:uiPriority="71"/>
    <w:lsdException w:name="Colorful List" w:locked="1" w:uiPriority="72"/>
    <w:lsdException w:name="Colorful Grid" w:locked="1" w:uiPriority="73"/>
    <w:lsdException w:name="Light Shading Accent 1" w:locked="1" w:uiPriority="60"/>
    <w:lsdException w:name="Light List Accent 1" w:locked="1" w:uiPriority="61"/>
    <w:lsdException w:name="Light Grid Accent 1" w:locked="1" w:uiPriority="62"/>
    <w:lsdException w:name="Medium Shading 1 Accent 1" w:locked="1" w:uiPriority="63"/>
    <w:lsdException w:name="Medium Shading 2 Accent 1" w:locked="1" w:uiPriority="64"/>
    <w:lsdException w:name="Medium List 1 Accent 1" w:locked="1" w:uiPriority="65"/>
    <w:lsdException w:name="Revision" w:semiHidden="1" w:uiPriority="99"/>
    <w:lsdException w:name="List Paragraph" w:uiPriority="34" w:qFormat="1"/>
    <w:lsdException w:name="Quote" w:uiPriority="38" w:qFormat="1"/>
    <w:lsdException w:name="Intense Quote" w:uiPriority="39" w:qFormat="1"/>
    <w:lsdException w:name="Medium List 2 Accent 1" w:locked="1" w:uiPriority="66"/>
    <w:lsdException w:name="Medium Grid 1 Accent 1" w:locked="1" w:uiPriority="67"/>
    <w:lsdException w:name="Medium Grid 2 Accent 1" w:locked="1" w:uiPriority="68"/>
    <w:lsdException w:name="Medium Grid 3 Accent 1" w:locked="1" w:uiPriority="69"/>
    <w:lsdException w:name="Dark List Accent 1" w:locked="1" w:uiPriority="70"/>
    <w:lsdException w:name="Colorful Shading Accent 1" w:locked="1" w:uiPriority="71"/>
    <w:lsdException w:name="Colorful List Accent 1" w:locked="1" w:uiPriority="72"/>
    <w:lsdException w:name="Colorful Grid Accent 1" w:locked="1" w:uiPriority="73"/>
    <w:lsdException w:name="Light Shading Accent 2" w:locked="1" w:uiPriority="60"/>
    <w:lsdException w:name="Light List Accent 2" w:locked="1" w:uiPriority="61"/>
    <w:lsdException w:name="Light Grid Accent 2" w:locked="1" w:uiPriority="62"/>
    <w:lsdException w:name="Medium Shading 1 Accent 2" w:locked="1" w:uiPriority="63"/>
    <w:lsdException w:name="Medium Shading 2 Accent 2" w:locked="1" w:uiPriority="64"/>
    <w:lsdException w:name="Medium List 1 Accent 2" w:locked="1" w:uiPriority="65"/>
    <w:lsdException w:name="Medium List 2 Accent 2" w:locked="1" w:uiPriority="66"/>
    <w:lsdException w:name="Medium Grid 1 Accent 2" w:locked="1" w:uiPriority="67"/>
    <w:lsdException w:name="Medium Grid 2 Accent 2" w:locked="1" w:uiPriority="68"/>
    <w:lsdException w:name="Medium Grid 3 Accent 2" w:locked="1" w:uiPriority="69"/>
    <w:lsdException w:name="Dark List Accent 2" w:locked="1" w:uiPriority="70"/>
    <w:lsdException w:name="Colorful Shading Accent 2" w:locked="1" w:uiPriority="71"/>
    <w:lsdException w:name="Colorful List Accent 2" w:locked="1" w:uiPriority="72"/>
    <w:lsdException w:name="Colorful Grid Accent 2" w:locked="1" w:uiPriority="73"/>
    <w:lsdException w:name="Light Shading Accent 3" w:locked="1" w:uiPriority="60"/>
    <w:lsdException w:name="Light List Accent 3" w:locked="1" w:uiPriority="61"/>
    <w:lsdException w:name="Light Grid Accent 3" w:locked="1" w:uiPriority="62"/>
    <w:lsdException w:name="Medium Shading 1 Accent 3" w:locked="1" w:uiPriority="63"/>
    <w:lsdException w:name="Medium Shading 2 Accent 3" w:locked="1" w:uiPriority="64"/>
    <w:lsdException w:name="Medium List 1 Accent 3" w:locked="1" w:uiPriority="65"/>
    <w:lsdException w:name="Medium List 2 Accent 3" w:locked="1" w:uiPriority="66"/>
    <w:lsdException w:name="Medium Grid 1 Accent 3" w:locked="1" w:uiPriority="67"/>
    <w:lsdException w:name="Medium Grid 2 Accent 3" w:locked="1" w:uiPriority="68"/>
    <w:lsdException w:name="Medium Grid 3 Accent 3" w:locked="1" w:uiPriority="69"/>
    <w:lsdException w:name="Dark List Accent 3" w:locked="1" w:uiPriority="70"/>
    <w:lsdException w:name="Colorful Shading Accent 3" w:locked="1" w:uiPriority="71"/>
    <w:lsdException w:name="Colorful List Accent 3" w:locked="1" w:uiPriority="72"/>
    <w:lsdException w:name="Colorful Grid Accent 3" w:locked="1" w:uiPriority="73"/>
    <w:lsdException w:name="Light Shading Accent 4" w:locked="1" w:uiPriority="60"/>
    <w:lsdException w:name="Light List Accent 4" w:locked="1" w:uiPriority="61"/>
    <w:lsdException w:name="Light Grid Accent 4" w:locked="1" w:uiPriority="62"/>
    <w:lsdException w:name="Medium Shading 1 Accent 4" w:locked="1" w:uiPriority="63"/>
    <w:lsdException w:name="Medium Shading 2 Accent 4" w:locked="1" w:uiPriority="64"/>
    <w:lsdException w:name="Medium List 1 Accent 4" w:locked="1" w:uiPriority="65"/>
    <w:lsdException w:name="Medium List 2 Accent 4" w:locked="1" w:uiPriority="66"/>
    <w:lsdException w:name="Medium Grid 1 Accent 4" w:locked="1" w:uiPriority="67"/>
    <w:lsdException w:name="Medium Grid 2 Accent 4" w:locked="1" w:uiPriority="68"/>
    <w:lsdException w:name="Medium Grid 3 Accent 4" w:locked="1" w:uiPriority="69"/>
    <w:lsdException w:name="Dark List Accent 4" w:locked="1" w:uiPriority="70"/>
    <w:lsdException w:name="Colorful Shading Accent 4" w:locked="1" w:uiPriority="71"/>
    <w:lsdException w:name="Colorful List Accent 4" w:locked="1" w:uiPriority="72"/>
    <w:lsdException w:name="Colorful Grid Accent 4" w:locked="1" w:uiPriority="73"/>
    <w:lsdException w:name="Light Shading Accent 5" w:locked="1" w:uiPriority="60"/>
    <w:lsdException w:name="Light List Accent 5" w:locked="1" w:uiPriority="61"/>
    <w:lsdException w:name="Light Grid Accent 5" w:locked="1" w:uiPriority="62"/>
    <w:lsdException w:name="Medium Shading 1 Accent 5" w:locked="1" w:uiPriority="63"/>
    <w:lsdException w:name="Medium Shading 2 Accent 5" w:locked="1" w:uiPriority="64"/>
    <w:lsdException w:name="Medium List 1 Accent 5" w:locked="1" w:uiPriority="65"/>
    <w:lsdException w:name="Medium List 2 Accent 5" w:locked="1" w:uiPriority="66"/>
    <w:lsdException w:name="Medium Grid 1 Accent 5" w:locked="1" w:uiPriority="67"/>
    <w:lsdException w:name="Medium Grid 2 Accent 5" w:locked="1" w:uiPriority="68"/>
    <w:lsdException w:name="Medium Grid 3 Accent 5" w:locked="1" w:uiPriority="69"/>
    <w:lsdException w:name="Dark List Accent 5" w:locked="1" w:uiPriority="70"/>
    <w:lsdException w:name="Colorful Shading Accent 5" w:locked="1" w:uiPriority="71"/>
    <w:lsdException w:name="Colorful List Accent 5" w:locked="1" w:uiPriority="72"/>
    <w:lsdException w:name="Colorful Grid Accent 5" w:locked="1" w:uiPriority="73"/>
    <w:lsdException w:name="Light Shading Accent 6" w:locked="1" w:uiPriority="60"/>
    <w:lsdException w:name="Light List Accent 6" w:locked="1" w:uiPriority="61"/>
    <w:lsdException w:name="Light Grid Accent 6" w:locked="1" w:uiPriority="62"/>
    <w:lsdException w:name="Medium Shading 1 Accent 6" w:locked="1" w:uiPriority="63"/>
    <w:lsdException w:name="Medium Shading 2 Accent 6" w:locked="1" w:uiPriority="64"/>
    <w:lsdException w:name="Medium List 1 Accent 6" w:locked="1" w:uiPriority="65"/>
    <w:lsdException w:name="Medium List 2 Accent 6" w:locked="1" w:uiPriority="66"/>
    <w:lsdException w:name="Medium Grid 1 Accent 6" w:locked="1" w:uiPriority="67"/>
    <w:lsdException w:name="Medium Grid 2 Accent 6" w:locked="1" w:uiPriority="68"/>
    <w:lsdException w:name="Medium Grid 3 Accent 6" w:locked="1" w:uiPriority="69"/>
    <w:lsdException w:name="Dark List Accent 6" w:locked="1" w:uiPriority="70"/>
    <w:lsdException w:name="Colorful Shading Accent 6" w:locked="1" w:uiPriority="71"/>
    <w:lsdException w:name="Colorful List Accent 6" w:locked="1" w:uiPriority="72"/>
    <w:lsdException w:name="Colorful Grid Accent 6" w:locked="1" w:uiPriority="73"/>
    <w:lsdException w:name="Subtle Emphasis" w:uiPriority="28" w:qFormat="1"/>
    <w:lsdException w:name="Intense Emphasis" w:uiPriority="30" w:qFormat="1"/>
    <w:lsdException w:name="Subtle Reference" w:uiPriority="40" w:qFormat="1"/>
    <w:lsdException w:name="Intense Reference" w:uiPriority="41" w:qFormat="1"/>
    <w:lsdException w:name="Book Title" w:uiPriority="42" w:qFormat="1"/>
    <w:lsdException w:name="Bibliography" w:semiHidden="1" w:uiPriority="46" w:unhideWhenUsed="1"/>
    <w:lsdException w:name="TOC Heading" w:semiHidden="1" w:uiPriority="48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aliases w:val="Body 1"/>
    <w:uiPriority w:val="4"/>
    <w:qFormat/>
    <w:rsid w:val="00F75E9E"/>
    <w:pPr>
      <w:spacing w:line="280" w:lineRule="exact"/>
    </w:pPr>
    <w:rPr>
      <w:szCs w:val="24"/>
    </w:rPr>
  </w:style>
  <w:style w:type="paragraph" w:styleId="Heading1">
    <w:name w:val="heading 1"/>
    <w:aliases w:val="TITLE"/>
    <w:basedOn w:val="Normal"/>
    <w:next w:val="Normal"/>
    <w:link w:val="Heading1Char"/>
    <w:qFormat/>
    <w:rsid w:val="00A072EF"/>
    <w:pPr>
      <w:keepNext/>
      <w:outlineLvl w:val="0"/>
    </w:pPr>
    <w:rPr>
      <w:rFonts w:cs="Arial"/>
      <w:bCs/>
      <w:caps/>
      <w:color w:val="590056"/>
      <w:kern w:val="32"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rsid w:val="00FC6C11"/>
    <w:pPr>
      <w:keepNext/>
      <w:numPr>
        <w:ilvl w:val="1"/>
        <w:numId w:val="14"/>
      </w:numPr>
      <w:outlineLvl w:val="1"/>
    </w:pPr>
    <w:rPr>
      <w:rFonts w:cs="Arial"/>
      <w:b/>
      <w:bCs/>
      <w:iCs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rsid w:val="00FC6C11"/>
    <w:pPr>
      <w:keepNext/>
      <w:numPr>
        <w:ilvl w:val="2"/>
        <w:numId w:val="14"/>
      </w:numPr>
      <w:outlineLvl w:val="2"/>
    </w:pPr>
    <w:rPr>
      <w:rFonts w:cs="Arial"/>
      <w:bCs/>
      <w:i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FC6C11"/>
    <w:pPr>
      <w:keepNext/>
      <w:numPr>
        <w:ilvl w:val="3"/>
        <w:numId w:val="14"/>
      </w:numPr>
      <w:outlineLvl w:val="3"/>
    </w:pPr>
    <w:rPr>
      <w:bCs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FC6C11"/>
    <w:pPr>
      <w:numPr>
        <w:ilvl w:val="4"/>
        <w:numId w:val="14"/>
      </w:numPr>
      <w:outlineLvl w:val="4"/>
    </w:pPr>
    <w:rPr>
      <w:bCs/>
      <w:iCs/>
      <w:szCs w:val="26"/>
    </w:rPr>
  </w:style>
  <w:style w:type="paragraph" w:styleId="Heading6">
    <w:name w:val="heading 6"/>
    <w:basedOn w:val="Normal"/>
    <w:next w:val="Normal"/>
    <w:uiPriority w:val="9"/>
    <w:semiHidden/>
    <w:qFormat/>
    <w:rsid w:val="00FC6C11"/>
    <w:pPr>
      <w:numPr>
        <w:ilvl w:val="5"/>
        <w:numId w:val="14"/>
      </w:numPr>
      <w:outlineLvl w:val="5"/>
    </w:pPr>
    <w:rPr>
      <w:bCs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FC6C11"/>
    <w:rPr>
      <w:rFonts w:cs="Arial"/>
      <w:b/>
      <w:bCs/>
      <w:iCs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C11"/>
    <w:rPr>
      <w:rFonts w:cs="Arial"/>
      <w:bCs/>
      <w:i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C11"/>
    <w:rPr>
      <w:bCs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C11"/>
    <w:rPr>
      <w:bCs/>
      <w:iCs/>
      <w:szCs w:val="26"/>
    </w:rPr>
  </w:style>
  <w:style w:type="paragraph" w:customStyle="1" w:styleId="Headingnum1">
    <w:name w:val="Heading num 1"/>
    <w:basedOn w:val="Heading1"/>
    <w:link w:val="Headingnum1Char"/>
    <w:uiPriority w:val="9"/>
    <w:semiHidden/>
    <w:rsid w:val="00954F60"/>
    <w:pPr>
      <w:tabs>
        <w:tab w:val="num" w:pos="510"/>
      </w:tabs>
      <w:ind w:hanging="510"/>
    </w:pPr>
  </w:style>
  <w:style w:type="paragraph" w:customStyle="1" w:styleId="Level1">
    <w:name w:val="Level 1"/>
    <w:basedOn w:val="Heading2"/>
    <w:link w:val="Level1Char"/>
    <w:uiPriority w:val="3"/>
    <w:qFormat/>
    <w:rsid w:val="00456666"/>
    <w:pPr>
      <w:keepNext w:val="0"/>
      <w:numPr>
        <w:numId w:val="5"/>
      </w:numPr>
      <w:spacing w:before="240" w:after="240"/>
    </w:pPr>
    <w:rPr>
      <w:lang w:val="ro-RO"/>
    </w:rPr>
  </w:style>
  <w:style w:type="character" w:customStyle="1" w:styleId="Level1Char">
    <w:name w:val="Level 1 Char"/>
    <w:basedOn w:val="Heading2Char"/>
    <w:link w:val="Level1"/>
    <w:uiPriority w:val="3"/>
    <w:rsid w:val="00456666"/>
    <w:rPr>
      <w:rFonts w:cs="Arial"/>
      <w:b/>
      <w:bCs/>
      <w:iCs/>
      <w:szCs w:val="28"/>
      <w:lang w:val="ro-RO"/>
    </w:rPr>
  </w:style>
  <w:style w:type="paragraph" w:customStyle="1" w:styleId="Level2">
    <w:name w:val="Level 2"/>
    <w:basedOn w:val="Heading3"/>
    <w:link w:val="Level2Char"/>
    <w:uiPriority w:val="3"/>
    <w:qFormat/>
    <w:rsid w:val="000C728C"/>
    <w:pPr>
      <w:keepNext w:val="0"/>
      <w:numPr>
        <w:numId w:val="5"/>
      </w:numPr>
    </w:pPr>
  </w:style>
  <w:style w:type="character" w:customStyle="1" w:styleId="Level2Char">
    <w:name w:val="Level 2 Char"/>
    <w:basedOn w:val="Heading3Char"/>
    <w:link w:val="Level2"/>
    <w:uiPriority w:val="3"/>
    <w:rsid w:val="000C728C"/>
    <w:rPr>
      <w:rFonts w:cs="Arial"/>
      <w:bCs/>
      <w:i/>
      <w:szCs w:val="26"/>
    </w:rPr>
  </w:style>
  <w:style w:type="paragraph" w:customStyle="1" w:styleId="Level3">
    <w:name w:val="Level 3"/>
    <w:basedOn w:val="Heading4"/>
    <w:link w:val="Level3Char"/>
    <w:uiPriority w:val="3"/>
    <w:qFormat/>
    <w:rsid w:val="000C728C"/>
    <w:pPr>
      <w:keepNext w:val="0"/>
      <w:numPr>
        <w:numId w:val="5"/>
      </w:numPr>
    </w:pPr>
  </w:style>
  <w:style w:type="paragraph" w:customStyle="1" w:styleId="Level5">
    <w:name w:val="Level 5"/>
    <w:basedOn w:val="Heading5"/>
    <w:uiPriority w:val="3"/>
    <w:qFormat/>
    <w:rsid w:val="00716270"/>
    <w:pPr>
      <w:numPr>
        <w:ilvl w:val="5"/>
        <w:numId w:val="5"/>
      </w:numPr>
      <w:outlineLvl w:val="5"/>
    </w:pPr>
  </w:style>
  <w:style w:type="paragraph" w:customStyle="1" w:styleId="Level4">
    <w:name w:val="Level 4"/>
    <w:basedOn w:val="Heading4"/>
    <w:uiPriority w:val="3"/>
    <w:qFormat/>
    <w:rsid w:val="000C728C"/>
    <w:pPr>
      <w:keepNext w:val="0"/>
      <w:numPr>
        <w:ilvl w:val="4"/>
        <w:numId w:val="5"/>
      </w:numPr>
    </w:pPr>
  </w:style>
  <w:style w:type="paragraph" w:styleId="ListBullet">
    <w:name w:val="List Bullet"/>
    <w:aliases w:val="Bullet 1"/>
    <w:basedOn w:val="Normal"/>
    <w:link w:val="ListBulletChar"/>
    <w:uiPriority w:val="5"/>
    <w:qFormat/>
    <w:rsid w:val="000C728C"/>
    <w:pPr>
      <w:numPr>
        <w:numId w:val="4"/>
      </w:numPr>
      <w:ind w:left="1258" w:hanging="697"/>
    </w:pPr>
  </w:style>
  <w:style w:type="paragraph" w:customStyle="1" w:styleId="Headingnum2">
    <w:name w:val="Heading num 2"/>
    <w:basedOn w:val="Heading2"/>
    <w:uiPriority w:val="9"/>
    <w:semiHidden/>
    <w:rsid w:val="00954F60"/>
    <w:pPr>
      <w:tabs>
        <w:tab w:val="num" w:pos="510"/>
      </w:tabs>
      <w:ind w:hanging="510"/>
    </w:pPr>
  </w:style>
  <w:style w:type="paragraph" w:customStyle="1" w:styleId="Headingnum3">
    <w:name w:val="Heading num 3"/>
    <w:basedOn w:val="Heading3"/>
    <w:uiPriority w:val="9"/>
    <w:semiHidden/>
    <w:rsid w:val="00954F60"/>
    <w:pPr>
      <w:tabs>
        <w:tab w:val="num" w:pos="510"/>
      </w:tabs>
      <w:ind w:hanging="510"/>
    </w:pPr>
  </w:style>
  <w:style w:type="paragraph" w:styleId="ListBullet2">
    <w:name w:val="List Bullet 2"/>
    <w:aliases w:val="Bullet 3"/>
    <w:basedOn w:val="Normal"/>
    <w:link w:val="ListBullet2Char"/>
    <w:uiPriority w:val="5"/>
    <w:qFormat/>
    <w:rsid w:val="000C728C"/>
    <w:pPr>
      <w:numPr>
        <w:ilvl w:val="1"/>
        <w:numId w:val="4"/>
      </w:numPr>
      <w:ind w:left="1679"/>
    </w:pPr>
  </w:style>
  <w:style w:type="paragraph" w:styleId="ListBullet3">
    <w:name w:val="List Bullet 3"/>
    <w:aliases w:val="Bullet 4"/>
    <w:basedOn w:val="Normal"/>
    <w:uiPriority w:val="5"/>
    <w:qFormat/>
    <w:rsid w:val="000C728C"/>
    <w:pPr>
      <w:numPr>
        <w:ilvl w:val="2"/>
        <w:numId w:val="4"/>
      </w:numPr>
      <w:ind w:left="2239" w:hanging="561"/>
    </w:pPr>
  </w:style>
  <w:style w:type="paragraph" w:customStyle="1" w:styleId="CoverDisclaimertitle">
    <w:name w:val="Cover/Disclaimer  title"/>
    <w:basedOn w:val="Normal"/>
    <w:link w:val="CoverDisclaimertitleChar"/>
    <w:uiPriority w:val="10"/>
    <w:qFormat/>
    <w:rsid w:val="00845ADD"/>
    <w:pPr>
      <w:widowControl w:val="0"/>
      <w:tabs>
        <w:tab w:val="left" w:pos="697"/>
        <w:tab w:val="left" w:pos="1260"/>
      </w:tabs>
      <w:adjustRightInd w:val="0"/>
      <w:snapToGrid w:val="0"/>
      <w:ind w:left="0"/>
      <w:jc w:val="center"/>
    </w:pPr>
    <w:rPr>
      <w:caps/>
      <w:snapToGrid w:val="0"/>
      <w:color w:val="590056"/>
      <w:sz w:val="32"/>
    </w:rPr>
  </w:style>
  <w:style w:type="character" w:customStyle="1" w:styleId="CoverDisclaimertitleChar">
    <w:name w:val="Cover/Disclaimer  title Char"/>
    <w:basedOn w:val="DefaultParagraphFont"/>
    <w:link w:val="CoverDisclaimertitle"/>
    <w:uiPriority w:val="10"/>
    <w:rsid w:val="00AE40DE"/>
    <w:rPr>
      <w:rFonts w:ascii="Georgia" w:hAnsi="Georgia"/>
      <w:caps/>
      <w:snapToGrid w:val="0"/>
      <w:color w:val="590056"/>
      <w:sz w:val="32"/>
      <w:szCs w:val="24"/>
    </w:rPr>
  </w:style>
  <w:style w:type="paragraph" w:customStyle="1" w:styleId="Headingnum4">
    <w:name w:val="Heading num 4"/>
    <w:basedOn w:val="Heading4"/>
    <w:uiPriority w:val="9"/>
    <w:semiHidden/>
    <w:rsid w:val="00954F60"/>
    <w:pPr>
      <w:tabs>
        <w:tab w:val="num" w:pos="1260"/>
      </w:tabs>
      <w:ind w:hanging="700"/>
    </w:pPr>
  </w:style>
  <w:style w:type="paragraph" w:customStyle="1" w:styleId="Reporttableright">
    <w:name w:val="Report table right"/>
    <w:basedOn w:val="Normal"/>
    <w:uiPriority w:val="9"/>
    <w:qFormat/>
    <w:rsid w:val="005D7D85"/>
    <w:pPr>
      <w:tabs>
        <w:tab w:val="left" w:pos="697"/>
      </w:tabs>
      <w:suppressAutoHyphens/>
      <w:autoSpaceDE w:val="0"/>
      <w:autoSpaceDN w:val="0"/>
      <w:adjustRightInd w:val="0"/>
      <w:spacing w:after="80" w:line="240" w:lineRule="auto"/>
      <w:ind w:left="0" w:right="360"/>
      <w:jc w:val="right"/>
      <w:textAlignment w:val="center"/>
    </w:pPr>
    <w:rPr>
      <w:rFonts w:ascii="Arial" w:hAnsi="Arial" w:cs="Arial"/>
      <w:caps/>
      <w:snapToGrid w:val="0"/>
      <w:color w:val="000000"/>
      <w:sz w:val="11"/>
      <w:szCs w:val="11"/>
    </w:rPr>
  </w:style>
  <w:style w:type="paragraph" w:customStyle="1" w:styleId="Reporttableleft">
    <w:name w:val="Report table left"/>
    <w:basedOn w:val="Normal"/>
    <w:uiPriority w:val="9"/>
    <w:qFormat/>
    <w:rsid w:val="000C728C"/>
    <w:pPr>
      <w:widowControl w:val="0"/>
      <w:tabs>
        <w:tab w:val="left" w:pos="697"/>
        <w:tab w:val="left" w:pos="1260"/>
      </w:tabs>
      <w:snapToGrid w:val="0"/>
      <w:spacing w:after="0" w:line="240" w:lineRule="exact"/>
      <w:ind w:left="0"/>
      <w:jc w:val="left"/>
    </w:pPr>
    <w:rPr>
      <w:snapToGrid w:val="0"/>
    </w:rPr>
  </w:style>
  <w:style w:type="paragraph" w:customStyle="1" w:styleId="Headingnum5">
    <w:name w:val="Heading num 5"/>
    <w:basedOn w:val="Heading5"/>
    <w:uiPriority w:val="9"/>
    <w:semiHidden/>
    <w:rsid w:val="00954F60"/>
    <w:pPr>
      <w:tabs>
        <w:tab w:val="num" w:pos="1680"/>
      </w:tabs>
      <w:ind w:hanging="420"/>
    </w:pPr>
  </w:style>
  <w:style w:type="paragraph" w:customStyle="1" w:styleId="Headingnum6">
    <w:name w:val="Heading num 6"/>
    <w:basedOn w:val="Heading6"/>
    <w:uiPriority w:val="9"/>
    <w:semiHidden/>
    <w:rsid w:val="00954F60"/>
    <w:pPr>
      <w:tabs>
        <w:tab w:val="num" w:pos="2240"/>
      </w:tabs>
      <w:ind w:hanging="560"/>
    </w:pPr>
  </w:style>
  <w:style w:type="paragraph" w:customStyle="1" w:styleId="Tablebody">
    <w:name w:val="Table body"/>
    <w:basedOn w:val="Reporttableleft"/>
    <w:uiPriority w:val="7"/>
    <w:rsid w:val="000C728C"/>
    <w:pPr>
      <w:tabs>
        <w:tab w:val="clear" w:pos="697"/>
        <w:tab w:val="clear" w:pos="1260"/>
        <w:tab w:val="left" w:pos="244"/>
        <w:tab w:val="left" w:pos="510"/>
      </w:tabs>
      <w:spacing w:before="70" w:after="70"/>
      <w:ind w:left="68" w:right="11"/>
    </w:pPr>
    <w:rPr>
      <w:sz w:val="17"/>
    </w:rPr>
  </w:style>
  <w:style w:type="paragraph" w:customStyle="1" w:styleId="Tabletitle">
    <w:name w:val="Table title"/>
    <w:basedOn w:val="Tablebody"/>
    <w:uiPriority w:val="9"/>
    <w:semiHidden/>
    <w:rsid w:val="00845ADD"/>
    <w:pPr>
      <w:jc w:val="center"/>
    </w:pPr>
    <w:rPr>
      <w:b/>
      <w:color w:val="FFFFFF"/>
      <w:sz w:val="20"/>
    </w:rPr>
  </w:style>
  <w:style w:type="paragraph" w:styleId="TOC1">
    <w:name w:val="toc 1"/>
    <w:basedOn w:val="Normal"/>
    <w:next w:val="Normal"/>
    <w:uiPriority w:val="9"/>
    <w:semiHidden/>
    <w:rsid w:val="00E4416F"/>
    <w:pPr>
      <w:widowControl w:val="0"/>
      <w:tabs>
        <w:tab w:val="left" w:pos="697"/>
      </w:tabs>
      <w:spacing w:after="200"/>
      <w:ind w:left="0"/>
      <w:jc w:val="center"/>
    </w:pPr>
    <w:rPr>
      <w:caps/>
    </w:rPr>
  </w:style>
  <w:style w:type="paragraph" w:customStyle="1" w:styleId="TOCtitle">
    <w:name w:val="TOC title"/>
    <w:basedOn w:val="CoverDisclaimertitle"/>
    <w:link w:val="TOCtitleChar"/>
    <w:uiPriority w:val="11"/>
    <w:rsid w:val="00845ADD"/>
    <w:pPr>
      <w:spacing w:after="200"/>
    </w:pPr>
  </w:style>
  <w:style w:type="character" w:customStyle="1" w:styleId="TOCtitleChar">
    <w:name w:val="TOC title Char"/>
    <w:basedOn w:val="CoverDisclaimertitleChar"/>
    <w:link w:val="TOCtitle"/>
    <w:uiPriority w:val="11"/>
    <w:rsid w:val="00AE40DE"/>
    <w:rPr>
      <w:rFonts w:ascii="Georgia" w:hAnsi="Georgia"/>
      <w:caps/>
      <w:snapToGrid w:val="0"/>
      <w:color w:val="590056"/>
      <w:sz w:val="32"/>
      <w:szCs w:val="24"/>
    </w:rPr>
  </w:style>
  <w:style w:type="paragraph" w:styleId="Header">
    <w:name w:val="header"/>
    <w:basedOn w:val="Normal"/>
    <w:uiPriority w:val="9"/>
    <w:semiHidden/>
    <w:rsid w:val="00E4416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uiPriority w:val="9"/>
    <w:semiHidden/>
    <w:rsid w:val="00E4416F"/>
    <w:pPr>
      <w:tabs>
        <w:tab w:val="center" w:pos="4320"/>
        <w:tab w:val="right" w:pos="8640"/>
      </w:tabs>
    </w:pPr>
  </w:style>
  <w:style w:type="numbering" w:customStyle="1" w:styleId="Bulleted1">
    <w:name w:val="Bulleted 1"/>
    <w:basedOn w:val="NoList"/>
    <w:locked/>
    <w:rsid w:val="00845ADD"/>
    <w:pPr>
      <w:numPr>
        <w:numId w:val="1"/>
      </w:numPr>
    </w:pPr>
  </w:style>
  <w:style w:type="numbering" w:customStyle="1" w:styleId="Bulleted2">
    <w:name w:val="Bulleted 2"/>
    <w:basedOn w:val="NoList"/>
    <w:locked/>
    <w:rsid w:val="00845ADD"/>
    <w:pPr>
      <w:numPr>
        <w:numId w:val="2"/>
      </w:numPr>
    </w:pPr>
  </w:style>
  <w:style w:type="paragraph" w:customStyle="1" w:styleId="ReportBody1">
    <w:name w:val="Report Body 1"/>
    <w:basedOn w:val="Normal"/>
    <w:uiPriority w:val="9"/>
    <w:semiHidden/>
    <w:rsid w:val="0061269B"/>
    <w:pPr>
      <w:numPr>
        <w:numId w:val="3"/>
      </w:numPr>
    </w:pPr>
  </w:style>
  <w:style w:type="paragraph" w:customStyle="1" w:styleId="ReportBody2">
    <w:name w:val="Report Body 2"/>
    <w:basedOn w:val="Heading2"/>
    <w:uiPriority w:val="9"/>
    <w:semiHidden/>
    <w:rsid w:val="00E4416F"/>
    <w:pPr>
      <w:numPr>
        <w:numId w:val="3"/>
      </w:numPr>
    </w:pPr>
  </w:style>
  <w:style w:type="paragraph" w:customStyle="1" w:styleId="ReportBody3">
    <w:name w:val="Report Body 3"/>
    <w:basedOn w:val="Normal"/>
    <w:uiPriority w:val="9"/>
    <w:semiHidden/>
    <w:rsid w:val="00E4416F"/>
    <w:pPr>
      <w:numPr>
        <w:ilvl w:val="2"/>
        <w:numId w:val="3"/>
      </w:numPr>
    </w:pPr>
    <w:rPr>
      <w:i/>
    </w:rPr>
  </w:style>
  <w:style w:type="table" w:customStyle="1" w:styleId="Tabel">
    <w:name w:val="Tabel"/>
    <w:basedOn w:val="TableNormal"/>
    <w:rsid w:val="00845ADD"/>
    <w:rPr>
      <w:sz w:val="17"/>
    </w:rPr>
    <w:tblPr>
      <w:tblBorders>
        <w:bottom w:val="thickThinSmallGap" w:sz="12" w:space="0" w:color="590056"/>
      </w:tblBorders>
    </w:tblPr>
    <w:trPr>
      <w:cantSplit/>
    </w:trPr>
    <w:tcPr>
      <w:shd w:val="clear" w:color="auto" w:fill="auto"/>
      <w:noWrap/>
    </w:tcPr>
    <w:tblStylePr w:type="firstRow">
      <w:rPr>
        <w:rFonts w:ascii="Calibri" w:hAnsi="Calibri"/>
        <w:b w:val="0"/>
        <w:color w:val="FFFFFF"/>
      </w:rPr>
      <w:tblPr/>
      <w:trPr>
        <w:tblHeader/>
      </w:trPr>
      <w:tcPr>
        <w:tcBorders>
          <w:bottom w:val="nil"/>
        </w:tcBorders>
        <w:shd w:val="clear" w:color="auto" w:fill="590056"/>
      </w:tcPr>
    </w:tblStylePr>
  </w:style>
  <w:style w:type="paragraph" w:customStyle="1" w:styleId="Tablebullet">
    <w:name w:val="Table bullet"/>
    <w:basedOn w:val="Normal"/>
    <w:uiPriority w:val="7"/>
    <w:rsid w:val="000C728C"/>
    <w:pPr>
      <w:numPr>
        <w:numId w:val="6"/>
      </w:numPr>
      <w:spacing w:line="240" w:lineRule="exact"/>
    </w:pPr>
    <w:rPr>
      <w:sz w:val="17"/>
      <w:lang w:val="fr-FR"/>
    </w:rPr>
  </w:style>
  <w:style w:type="paragraph" w:customStyle="1" w:styleId="Tableindex">
    <w:name w:val="Table index"/>
    <w:basedOn w:val="Normal"/>
    <w:uiPriority w:val="7"/>
    <w:rsid w:val="000C728C"/>
    <w:pPr>
      <w:numPr>
        <w:numId w:val="7"/>
      </w:numPr>
      <w:spacing w:line="240" w:lineRule="exact"/>
    </w:pPr>
    <w:rPr>
      <w:sz w:val="17"/>
      <w:lang w:val="fr-FR"/>
    </w:rPr>
  </w:style>
  <w:style w:type="paragraph" w:customStyle="1" w:styleId="Table1">
    <w:name w:val="Table 1"/>
    <w:basedOn w:val="Heading2"/>
    <w:link w:val="Table1Char"/>
    <w:uiPriority w:val="6"/>
    <w:rsid w:val="00F44C10"/>
    <w:pPr>
      <w:keepNext w:val="0"/>
      <w:numPr>
        <w:ilvl w:val="0"/>
        <w:numId w:val="15"/>
      </w:numPr>
      <w:spacing w:before="70" w:after="70"/>
      <w:jc w:val="left"/>
    </w:pPr>
    <w:rPr>
      <w:sz w:val="17"/>
    </w:rPr>
  </w:style>
  <w:style w:type="paragraph" w:customStyle="1" w:styleId="Table2">
    <w:name w:val="Table 2"/>
    <w:basedOn w:val="Table1"/>
    <w:uiPriority w:val="6"/>
    <w:rsid w:val="00F44C10"/>
    <w:pPr>
      <w:numPr>
        <w:ilvl w:val="1"/>
      </w:numPr>
    </w:pPr>
    <w:rPr>
      <w:b w:val="0"/>
    </w:rPr>
  </w:style>
  <w:style w:type="paragraph" w:customStyle="1" w:styleId="Table3">
    <w:name w:val="Table 3"/>
    <w:basedOn w:val="Table2"/>
    <w:uiPriority w:val="6"/>
    <w:rsid w:val="00F44C10"/>
    <w:pPr>
      <w:numPr>
        <w:ilvl w:val="2"/>
      </w:numPr>
    </w:pPr>
    <w:rPr>
      <w:lang w:val="fr-FR"/>
    </w:rPr>
  </w:style>
  <w:style w:type="paragraph" w:styleId="BalloonText">
    <w:name w:val="Balloon Text"/>
    <w:basedOn w:val="Normal"/>
    <w:link w:val="BalloonTextChar"/>
    <w:uiPriority w:val="9"/>
    <w:semiHidden/>
    <w:rsid w:val="00B174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"/>
    <w:semiHidden/>
    <w:rsid w:val="00954F60"/>
    <w:rPr>
      <w:rFonts w:ascii="Tahoma" w:hAnsi="Tahoma" w:cs="Tahoma"/>
      <w:sz w:val="16"/>
      <w:szCs w:val="16"/>
    </w:rPr>
  </w:style>
  <w:style w:type="paragraph" w:customStyle="1" w:styleId="Body3">
    <w:name w:val="Body 3"/>
    <w:basedOn w:val="Heading4"/>
    <w:uiPriority w:val="4"/>
    <w:qFormat/>
    <w:rsid w:val="009F0D86"/>
    <w:pPr>
      <w:keepNext w:val="0"/>
      <w:numPr>
        <w:ilvl w:val="0"/>
        <w:numId w:val="0"/>
      </w:numPr>
      <w:ind w:left="1253"/>
    </w:pPr>
  </w:style>
  <w:style w:type="paragraph" w:customStyle="1" w:styleId="Body4">
    <w:name w:val="Body 4"/>
    <w:basedOn w:val="Heading5"/>
    <w:uiPriority w:val="4"/>
    <w:qFormat/>
    <w:rsid w:val="009F0D86"/>
    <w:pPr>
      <w:numPr>
        <w:ilvl w:val="0"/>
        <w:numId w:val="0"/>
      </w:numPr>
      <w:ind w:left="1685"/>
    </w:pPr>
  </w:style>
  <w:style w:type="paragraph" w:customStyle="1" w:styleId="Body2">
    <w:name w:val="Body 2"/>
    <w:basedOn w:val="Heading6"/>
    <w:uiPriority w:val="4"/>
    <w:qFormat/>
    <w:rsid w:val="00735964"/>
    <w:pPr>
      <w:numPr>
        <w:ilvl w:val="0"/>
        <w:numId w:val="0"/>
      </w:numPr>
      <w:ind w:left="504"/>
    </w:pPr>
  </w:style>
  <w:style w:type="paragraph" w:styleId="ListParagraph">
    <w:name w:val="List Paragraph"/>
    <w:basedOn w:val="Normal"/>
    <w:uiPriority w:val="34"/>
    <w:qFormat/>
    <w:rsid w:val="00696787"/>
    <w:pPr>
      <w:ind w:left="720"/>
      <w:contextualSpacing/>
    </w:pPr>
  </w:style>
  <w:style w:type="table" w:styleId="TableGrid">
    <w:name w:val="Table Grid"/>
    <w:basedOn w:val="TableNormal"/>
    <w:locked/>
    <w:rsid w:val="00ED446B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DD">
    <w:name w:val="Table DD"/>
    <w:basedOn w:val="TableNormal"/>
    <w:uiPriority w:val="99"/>
    <w:rsid w:val="00995A59"/>
    <w:tblPr>
      <w:tblCellMar>
        <w:top w:w="142" w:type="dxa"/>
        <w:left w:w="0" w:type="dxa"/>
        <w:bottom w:w="142" w:type="dxa"/>
        <w:right w:w="0" w:type="dxa"/>
      </w:tblCellMar>
    </w:tblPr>
  </w:style>
  <w:style w:type="paragraph" w:customStyle="1" w:styleId="TITLE1">
    <w:name w:val="TITLE 1"/>
    <w:basedOn w:val="Headingnum1"/>
    <w:link w:val="TITLE1Char"/>
    <w:qFormat/>
    <w:rsid w:val="00456666"/>
    <w:pPr>
      <w:numPr>
        <w:numId w:val="5"/>
      </w:numPr>
      <w:tabs>
        <w:tab w:val="clear" w:pos="510"/>
      </w:tabs>
      <w:spacing w:before="240" w:after="240"/>
    </w:pPr>
    <w:rPr>
      <w:lang w:val="ro-RO"/>
    </w:rPr>
  </w:style>
  <w:style w:type="paragraph" w:customStyle="1" w:styleId="Parties">
    <w:name w:val="Parties"/>
    <w:basedOn w:val="TITLE1"/>
    <w:link w:val="PartiesChar1"/>
    <w:uiPriority w:val="1"/>
    <w:qFormat/>
    <w:rsid w:val="000C728C"/>
    <w:pPr>
      <w:keepNext w:val="0"/>
      <w:numPr>
        <w:numId w:val="8"/>
      </w:numPr>
      <w:ind w:left="567" w:hanging="567"/>
      <w:outlineLvl w:val="1"/>
    </w:pPr>
    <w:rPr>
      <w:caps w:val="0"/>
      <w:color w:val="auto"/>
      <w:kern w:val="0"/>
      <w:sz w:val="20"/>
    </w:rPr>
  </w:style>
  <w:style w:type="character" w:customStyle="1" w:styleId="Heading1Char">
    <w:name w:val="Heading 1 Char"/>
    <w:aliases w:val="TITLE Char"/>
    <w:basedOn w:val="DefaultParagraphFont"/>
    <w:link w:val="Heading1"/>
    <w:rsid w:val="00A072EF"/>
    <w:rPr>
      <w:rFonts w:cs="Arial"/>
      <w:bCs/>
      <w:caps/>
      <w:color w:val="590056"/>
      <w:kern w:val="32"/>
      <w:sz w:val="24"/>
      <w:szCs w:val="32"/>
    </w:rPr>
  </w:style>
  <w:style w:type="character" w:customStyle="1" w:styleId="Headingnum1Char">
    <w:name w:val="Heading num 1 Char"/>
    <w:basedOn w:val="Heading1Char"/>
    <w:link w:val="Headingnum1"/>
    <w:uiPriority w:val="9"/>
    <w:semiHidden/>
    <w:rsid w:val="00954F60"/>
    <w:rPr>
      <w:rFonts w:cs="Arial"/>
      <w:bCs/>
      <w:caps/>
      <w:color w:val="590056"/>
      <w:kern w:val="32"/>
      <w:sz w:val="24"/>
      <w:szCs w:val="32"/>
    </w:rPr>
  </w:style>
  <w:style w:type="character" w:customStyle="1" w:styleId="Title1Char0">
    <w:name w:val="Title 1 Char"/>
    <w:basedOn w:val="Headingnum1Char"/>
    <w:rsid w:val="00954F60"/>
    <w:rPr>
      <w:rFonts w:cs="Arial"/>
      <w:bCs/>
      <w:caps/>
      <w:color w:val="590056"/>
      <w:kern w:val="32"/>
      <w:sz w:val="24"/>
      <w:szCs w:val="32"/>
    </w:rPr>
  </w:style>
  <w:style w:type="paragraph" w:customStyle="1" w:styleId="Recitals">
    <w:name w:val="Recitals"/>
    <w:basedOn w:val="Parties"/>
    <w:link w:val="RecitalsChar"/>
    <w:uiPriority w:val="2"/>
    <w:qFormat/>
    <w:rsid w:val="00B03B43"/>
    <w:pPr>
      <w:numPr>
        <w:numId w:val="9"/>
      </w:numPr>
      <w:ind w:left="567" w:hanging="567"/>
    </w:pPr>
  </w:style>
  <w:style w:type="character" w:customStyle="1" w:styleId="TITLE1Char">
    <w:name w:val="TITLE 1 Char"/>
    <w:basedOn w:val="Headingnum1Char"/>
    <w:link w:val="TITLE1"/>
    <w:rsid w:val="00456666"/>
    <w:rPr>
      <w:rFonts w:cs="Arial"/>
      <w:bCs/>
      <w:caps/>
      <w:color w:val="590056"/>
      <w:kern w:val="32"/>
      <w:sz w:val="24"/>
      <w:szCs w:val="32"/>
      <w:lang w:val="ro-RO"/>
    </w:rPr>
  </w:style>
  <w:style w:type="character" w:customStyle="1" w:styleId="PartiesChar">
    <w:name w:val="Parties Char"/>
    <w:basedOn w:val="TITLE1Char"/>
    <w:rsid w:val="00F50C7B"/>
    <w:rPr>
      <w:rFonts w:cs="Arial"/>
      <w:bCs/>
      <w:caps/>
      <w:color w:val="590056"/>
      <w:kern w:val="32"/>
      <w:sz w:val="24"/>
      <w:szCs w:val="32"/>
      <w:lang w:val="ro-RO"/>
    </w:rPr>
  </w:style>
  <w:style w:type="paragraph" w:styleId="EndnoteText">
    <w:name w:val="endnote text"/>
    <w:basedOn w:val="Normal"/>
    <w:link w:val="EndnoteTextChar"/>
    <w:uiPriority w:val="9"/>
    <w:semiHidden/>
    <w:rsid w:val="00896242"/>
    <w:pPr>
      <w:spacing w:after="0" w:line="240" w:lineRule="auto"/>
    </w:pPr>
    <w:rPr>
      <w:szCs w:val="20"/>
    </w:rPr>
  </w:style>
  <w:style w:type="character" w:customStyle="1" w:styleId="PartiesChar1">
    <w:name w:val="Parties Char1"/>
    <w:basedOn w:val="TITLE1Char"/>
    <w:link w:val="Parties"/>
    <w:uiPriority w:val="1"/>
    <w:rsid w:val="000C728C"/>
    <w:rPr>
      <w:rFonts w:cs="Arial"/>
      <w:bCs/>
      <w:caps w:val="0"/>
      <w:color w:val="590056"/>
      <w:kern w:val="32"/>
      <w:sz w:val="24"/>
      <w:szCs w:val="32"/>
      <w:lang w:val="ro-RO"/>
    </w:rPr>
  </w:style>
  <w:style w:type="character" w:customStyle="1" w:styleId="RecitalsChar">
    <w:name w:val="Recitals Char"/>
    <w:basedOn w:val="PartiesChar1"/>
    <w:link w:val="Recitals"/>
    <w:uiPriority w:val="2"/>
    <w:rsid w:val="002F753E"/>
    <w:rPr>
      <w:rFonts w:cs="Arial"/>
      <w:bCs/>
      <w:caps w:val="0"/>
      <w:color w:val="590056"/>
      <w:kern w:val="32"/>
      <w:sz w:val="24"/>
      <w:szCs w:val="32"/>
      <w:lang w:val="ro-RO"/>
    </w:rPr>
  </w:style>
  <w:style w:type="character" w:customStyle="1" w:styleId="EndnoteTextChar">
    <w:name w:val="Endnote Text Char"/>
    <w:basedOn w:val="DefaultParagraphFont"/>
    <w:link w:val="EndnoteText"/>
    <w:uiPriority w:val="9"/>
    <w:semiHidden/>
    <w:rsid w:val="00896242"/>
  </w:style>
  <w:style w:type="character" w:styleId="EndnoteReference">
    <w:name w:val="endnote reference"/>
    <w:basedOn w:val="DefaultParagraphFont"/>
    <w:uiPriority w:val="9"/>
    <w:semiHidden/>
    <w:rsid w:val="00896242"/>
    <w:rPr>
      <w:vertAlign w:val="superscript"/>
    </w:rPr>
  </w:style>
  <w:style w:type="paragraph" w:customStyle="1" w:styleId="Bullet2">
    <w:name w:val="Bullet 2"/>
    <w:basedOn w:val="ListBullet"/>
    <w:link w:val="Bullet2Char"/>
    <w:uiPriority w:val="5"/>
    <w:qFormat/>
    <w:rsid w:val="000C728C"/>
  </w:style>
  <w:style w:type="character" w:customStyle="1" w:styleId="ListBulletChar">
    <w:name w:val="List Bullet Char"/>
    <w:aliases w:val="Bullet 1 Char"/>
    <w:basedOn w:val="DefaultParagraphFont"/>
    <w:link w:val="ListBullet"/>
    <w:uiPriority w:val="5"/>
    <w:rsid w:val="000C728C"/>
    <w:rPr>
      <w:szCs w:val="24"/>
    </w:rPr>
  </w:style>
  <w:style w:type="character" w:customStyle="1" w:styleId="Bullet2Char">
    <w:name w:val="Bullet 2 Char"/>
    <w:basedOn w:val="ListBulletChar"/>
    <w:link w:val="Bullet2"/>
    <w:uiPriority w:val="5"/>
    <w:rsid w:val="000C728C"/>
    <w:rPr>
      <w:szCs w:val="24"/>
    </w:rPr>
  </w:style>
  <w:style w:type="numbering" w:customStyle="1" w:styleId="TableStyleList">
    <w:name w:val="Table Style List"/>
    <w:uiPriority w:val="99"/>
    <w:rsid w:val="002E72BA"/>
    <w:pPr>
      <w:numPr>
        <w:numId w:val="10"/>
      </w:numPr>
    </w:pPr>
  </w:style>
  <w:style w:type="paragraph" w:customStyle="1" w:styleId="Tablehead">
    <w:name w:val="Table head"/>
    <w:basedOn w:val="Table1"/>
    <w:link w:val="TableheadChar"/>
    <w:uiPriority w:val="6"/>
    <w:qFormat/>
    <w:rsid w:val="004F0193"/>
    <w:pPr>
      <w:numPr>
        <w:numId w:val="0"/>
      </w:numPr>
      <w:outlineLvl w:val="9"/>
    </w:pPr>
  </w:style>
  <w:style w:type="character" w:customStyle="1" w:styleId="Table1Char">
    <w:name w:val="Table 1 Char"/>
    <w:basedOn w:val="Heading2Char"/>
    <w:link w:val="Table1"/>
    <w:uiPriority w:val="6"/>
    <w:rsid w:val="000C728C"/>
    <w:rPr>
      <w:rFonts w:cs="Arial"/>
      <w:b/>
      <w:bCs/>
      <w:iCs/>
      <w:sz w:val="17"/>
      <w:szCs w:val="28"/>
    </w:rPr>
  </w:style>
  <w:style w:type="character" w:customStyle="1" w:styleId="TableheadChar">
    <w:name w:val="Table head Char"/>
    <w:basedOn w:val="Table1Char"/>
    <w:link w:val="Tablehead"/>
    <w:uiPriority w:val="6"/>
    <w:rsid w:val="000C728C"/>
    <w:rPr>
      <w:rFonts w:cs="Arial"/>
      <w:b/>
      <w:bCs/>
      <w:iCs/>
      <w:sz w:val="17"/>
      <w:szCs w:val="28"/>
    </w:rPr>
  </w:style>
  <w:style w:type="paragraph" w:customStyle="1" w:styleId="Alpha1">
    <w:name w:val="Alpha 1"/>
    <w:basedOn w:val="ListBullet"/>
    <w:link w:val="Alpha1Char"/>
    <w:uiPriority w:val="4"/>
    <w:qFormat/>
    <w:rsid w:val="00E13D3F"/>
    <w:pPr>
      <w:numPr>
        <w:numId w:val="11"/>
      </w:numPr>
    </w:pPr>
  </w:style>
  <w:style w:type="paragraph" w:customStyle="1" w:styleId="Alpha2">
    <w:name w:val="Alpha 2"/>
    <w:basedOn w:val="Bullet2"/>
    <w:link w:val="Alpha2Char"/>
    <w:uiPriority w:val="4"/>
    <w:qFormat/>
    <w:rsid w:val="00E13D3F"/>
    <w:pPr>
      <w:numPr>
        <w:ilvl w:val="1"/>
        <w:numId w:val="11"/>
      </w:numPr>
    </w:pPr>
  </w:style>
  <w:style w:type="character" w:customStyle="1" w:styleId="Alpha1Char">
    <w:name w:val="Alpha 1 Char"/>
    <w:basedOn w:val="ListBulletChar"/>
    <w:link w:val="Alpha1"/>
    <w:uiPriority w:val="4"/>
    <w:rsid w:val="003D2F34"/>
    <w:rPr>
      <w:szCs w:val="24"/>
    </w:rPr>
  </w:style>
  <w:style w:type="paragraph" w:customStyle="1" w:styleId="Alpha3">
    <w:name w:val="Alpha 3"/>
    <w:basedOn w:val="ListBullet2"/>
    <w:link w:val="Alpha3Char"/>
    <w:uiPriority w:val="4"/>
    <w:qFormat/>
    <w:rsid w:val="00E13D3F"/>
    <w:pPr>
      <w:numPr>
        <w:ilvl w:val="2"/>
        <w:numId w:val="11"/>
      </w:numPr>
    </w:pPr>
  </w:style>
  <w:style w:type="character" w:customStyle="1" w:styleId="Alpha2Char">
    <w:name w:val="Alpha 2 Char"/>
    <w:basedOn w:val="Bullet2Char"/>
    <w:link w:val="Alpha2"/>
    <w:uiPriority w:val="4"/>
    <w:rsid w:val="003D2F34"/>
    <w:rPr>
      <w:szCs w:val="24"/>
    </w:rPr>
  </w:style>
  <w:style w:type="character" w:customStyle="1" w:styleId="ListBullet2Char">
    <w:name w:val="List Bullet 2 Char"/>
    <w:aliases w:val="Bullet 3 Char"/>
    <w:basedOn w:val="DefaultParagraphFont"/>
    <w:link w:val="ListBullet2"/>
    <w:uiPriority w:val="5"/>
    <w:rsid w:val="003D2F34"/>
    <w:rPr>
      <w:szCs w:val="24"/>
    </w:rPr>
  </w:style>
  <w:style w:type="character" w:customStyle="1" w:styleId="Alpha3Char">
    <w:name w:val="Alpha 3 Char"/>
    <w:basedOn w:val="ListBullet2Char"/>
    <w:link w:val="Alpha3"/>
    <w:uiPriority w:val="4"/>
    <w:rsid w:val="003D2F34"/>
    <w:rPr>
      <w:szCs w:val="24"/>
    </w:rPr>
  </w:style>
  <w:style w:type="paragraph" w:customStyle="1" w:styleId="Schedule1">
    <w:name w:val="Schedule 1"/>
    <w:basedOn w:val="Level1"/>
    <w:link w:val="Schedule1Char"/>
    <w:uiPriority w:val="4"/>
    <w:qFormat/>
    <w:rsid w:val="002F0038"/>
    <w:pPr>
      <w:numPr>
        <w:ilvl w:val="0"/>
        <w:numId w:val="13"/>
      </w:numPr>
    </w:pPr>
  </w:style>
  <w:style w:type="paragraph" w:customStyle="1" w:styleId="Schedule2">
    <w:name w:val="Schedule 2"/>
    <w:basedOn w:val="Level2"/>
    <w:link w:val="Schedule2Char"/>
    <w:uiPriority w:val="4"/>
    <w:qFormat/>
    <w:rsid w:val="002F0038"/>
    <w:pPr>
      <w:numPr>
        <w:ilvl w:val="1"/>
        <w:numId w:val="13"/>
      </w:numPr>
    </w:pPr>
  </w:style>
  <w:style w:type="character" w:customStyle="1" w:styleId="Schedule1Char">
    <w:name w:val="Schedule 1 Char"/>
    <w:basedOn w:val="Level1Char"/>
    <w:link w:val="Schedule1"/>
    <w:uiPriority w:val="4"/>
    <w:rsid w:val="002F0038"/>
    <w:rPr>
      <w:rFonts w:cs="Arial"/>
      <w:b/>
      <w:bCs/>
      <w:iCs/>
      <w:szCs w:val="28"/>
      <w:lang w:val="ro-RO"/>
    </w:rPr>
  </w:style>
  <w:style w:type="paragraph" w:customStyle="1" w:styleId="Schedule3">
    <w:name w:val="Schedule 3"/>
    <w:basedOn w:val="Level3"/>
    <w:link w:val="Schedule3Char"/>
    <w:uiPriority w:val="4"/>
    <w:qFormat/>
    <w:rsid w:val="002F0038"/>
    <w:pPr>
      <w:numPr>
        <w:ilvl w:val="2"/>
        <w:numId w:val="13"/>
      </w:numPr>
    </w:pPr>
  </w:style>
  <w:style w:type="character" w:customStyle="1" w:styleId="Schedule2Char">
    <w:name w:val="Schedule 2 Char"/>
    <w:basedOn w:val="Level2Char"/>
    <w:link w:val="Schedule2"/>
    <w:uiPriority w:val="4"/>
    <w:rsid w:val="002F0038"/>
    <w:rPr>
      <w:rFonts w:cs="Arial"/>
      <w:bCs/>
      <w:i/>
      <w:szCs w:val="26"/>
    </w:rPr>
  </w:style>
  <w:style w:type="character" w:customStyle="1" w:styleId="Level3Char">
    <w:name w:val="Level 3 Char"/>
    <w:basedOn w:val="Heading4Char"/>
    <w:link w:val="Level3"/>
    <w:uiPriority w:val="3"/>
    <w:rsid w:val="002F0038"/>
    <w:rPr>
      <w:bCs/>
      <w:szCs w:val="28"/>
    </w:rPr>
  </w:style>
  <w:style w:type="character" w:customStyle="1" w:styleId="Schedule3Char">
    <w:name w:val="Schedule 3 Char"/>
    <w:basedOn w:val="Level3Char"/>
    <w:link w:val="Schedule3"/>
    <w:uiPriority w:val="4"/>
    <w:rsid w:val="002F0038"/>
    <w:rPr>
      <w:bCs/>
      <w:szCs w:val="28"/>
    </w:rPr>
  </w:style>
  <w:style w:type="numbering" w:customStyle="1" w:styleId="Style1">
    <w:name w:val="Style1"/>
    <w:uiPriority w:val="99"/>
    <w:rsid w:val="00AA75CD"/>
    <w:pPr>
      <w:numPr>
        <w:numId w:val="12"/>
      </w:numPr>
    </w:pPr>
  </w:style>
  <w:style w:type="paragraph" w:customStyle="1" w:styleId="Bodycunrdeparagraf">
    <w:name w:val="Body cu nr de paragraf"/>
    <w:basedOn w:val="ListParagraph"/>
    <w:uiPriority w:val="4"/>
    <w:qFormat/>
    <w:rsid w:val="00F75E9E"/>
    <w:pPr>
      <w:ind w:left="0"/>
      <w:contextualSpacing w:val="0"/>
    </w:pPr>
    <w:rPr>
      <w:lang w:val="ro-RO"/>
    </w:rPr>
  </w:style>
  <w:style w:type="character" w:styleId="CommentReference">
    <w:name w:val="annotation reference"/>
    <w:basedOn w:val="DefaultParagraphFont"/>
    <w:uiPriority w:val="9"/>
    <w:semiHidden/>
    <w:unhideWhenUsed/>
    <w:rsid w:val="0054166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"/>
    <w:unhideWhenUsed/>
    <w:rsid w:val="0054166F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"/>
    <w:rsid w:val="0054166F"/>
  </w:style>
  <w:style w:type="paragraph" w:styleId="CommentSubject">
    <w:name w:val="annotation subject"/>
    <w:basedOn w:val="CommentText"/>
    <w:next w:val="CommentText"/>
    <w:link w:val="CommentSubjectChar"/>
    <w:uiPriority w:val="9"/>
    <w:semiHidden/>
    <w:unhideWhenUsed/>
    <w:rsid w:val="0054166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"/>
    <w:semiHidden/>
    <w:rsid w:val="0054166F"/>
    <w:rPr>
      <w:b/>
      <w:bCs/>
    </w:rPr>
  </w:style>
  <w:style w:type="character" w:styleId="Hyperlink">
    <w:name w:val="Hyperlink"/>
    <w:basedOn w:val="DefaultParagraphFont"/>
    <w:uiPriority w:val="99"/>
    <w:rsid w:val="00C842C3"/>
    <w:rPr>
      <w:color w:val="0000FF" w:themeColor="hyperlink"/>
      <w:u w:val="single"/>
    </w:rPr>
  </w:style>
  <w:style w:type="character" w:customStyle="1" w:styleId="Bodytext2Bold">
    <w:name w:val="Body text (2) + Bold"/>
    <w:basedOn w:val="DefaultParagraphFont"/>
    <w:rsid w:val="007A77FC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en-US" w:eastAsia="en-US" w:bidi="en-US"/>
    </w:rPr>
  </w:style>
  <w:style w:type="character" w:styleId="FollowedHyperlink">
    <w:name w:val="FollowedHyperlink"/>
    <w:basedOn w:val="DefaultParagraphFont"/>
    <w:uiPriority w:val="9"/>
    <w:semiHidden/>
    <w:unhideWhenUsed/>
    <w:rsid w:val="001C7EE5"/>
    <w:rPr>
      <w:color w:val="800080" w:themeColor="followedHyperlink"/>
      <w:u w:val="single"/>
    </w:rPr>
  </w:style>
  <w:style w:type="paragraph" w:styleId="Revision">
    <w:name w:val="Revision"/>
    <w:hidden/>
    <w:uiPriority w:val="99"/>
    <w:semiHidden/>
    <w:rsid w:val="00742D2F"/>
    <w:pPr>
      <w:spacing w:after="0" w:line="240" w:lineRule="auto"/>
      <w:ind w:left="0"/>
      <w:jc w:val="left"/>
    </w:pPr>
    <w:rPr>
      <w:szCs w:val="24"/>
    </w:rPr>
  </w:style>
  <w:style w:type="character" w:customStyle="1" w:styleId="apple-converted-space">
    <w:name w:val="apple-converted-space"/>
    <w:basedOn w:val="DefaultParagraphFont"/>
    <w:rsid w:val="008344FD"/>
  </w:style>
  <w:style w:type="character" w:customStyle="1" w:styleId="ar">
    <w:name w:val="ar"/>
    <w:basedOn w:val="DefaultParagraphFont"/>
    <w:rsid w:val="00CF0376"/>
  </w:style>
  <w:style w:type="character" w:customStyle="1" w:styleId="tar">
    <w:name w:val="tar"/>
    <w:basedOn w:val="DefaultParagraphFont"/>
    <w:rsid w:val="00CF0376"/>
  </w:style>
  <w:style w:type="character" w:customStyle="1" w:styleId="al">
    <w:name w:val="al"/>
    <w:basedOn w:val="DefaultParagraphFont"/>
    <w:rsid w:val="00CF0376"/>
  </w:style>
  <w:style w:type="character" w:customStyle="1" w:styleId="tal">
    <w:name w:val="tal"/>
    <w:basedOn w:val="DefaultParagraphFont"/>
    <w:rsid w:val="00CF0376"/>
  </w:style>
  <w:style w:type="character" w:styleId="UnresolvedMention">
    <w:name w:val="Unresolved Mention"/>
    <w:basedOn w:val="DefaultParagraphFont"/>
    <w:uiPriority w:val="99"/>
    <w:semiHidden/>
    <w:unhideWhenUsed/>
    <w:rsid w:val="003B2B7A"/>
    <w:rPr>
      <w:color w:val="808080"/>
      <w:shd w:val="clear" w:color="auto" w:fill="E6E6E6"/>
    </w:rPr>
  </w:style>
  <w:style w:type="paragraph" w:styleId="FootnoteText">
    <w:name w:val="footnote text"/>
    <w:basedOn w:val="Normal"/>
    <w:link w:val="FootnoteTextChar"/>
    <w:uiPriority w:val="9"/>
    <w:semiHidden/>
    <w:unhideWhenUsed/>
    <w:rsid w:val="00406887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"/>
    <w:semiHidden/>
    <w:rsid w:val="00406887"/>
  </w:style>
  <w:style w:type="character" w:styleId="FootnoteReference">
    <w:name w:val="footnote reference"/>
    <w:basedOn w:val="DefaultParagraphFont"/>
    <w:uiPriority w:val="9"/>
    <w:semiHidden/>
    <w:unhideWhenUsed/>
    <w:rsid w:val="0040688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59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0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159607">
          <w:marLeft w:val="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65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9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17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8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851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187778">
              <w:marLeft w:val="0"/>
              <w:marRight w:val="0"/>
              <w:marTop w:val="7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46296">
              <w:marLeft w:val="0"/>
              <w:marRight w:val="0"/>
              <w:marTop w:val="7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3121">
              <w:marLeft w:val="0"/>
              <w:marRight w:val="0"/>
              <w:marTop w:val="7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6815">
              <w:marLeft w:val="0"/>
              <w:marRight w:val="0"/>
              <w:marTop w:val="7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36738">
              <w:marLeft w:val="0"/>
              <w:marRight w:val="0"/>
              <w:marTop w:val="7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4927">
              <w:marLeft w:val="0"/>
              <w:marRight w:val="0"/>
              <w:marTop w:val="7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3567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587016">
              <w:marLeft w:val="0"/>
              <w:marRight w:val="0"/>
              <w:marTop w:val="7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534098">
                  <w:marLeft w:val="0"/>
                  <w:marRight w:val="0"/>
                  <w:marTop w:val="72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59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416262">
                  <w:marLeft w:val="0"/>
                  <w:marRight w:val="0"/>
                  <w:marTop w:val="72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06983">
                  <w:marLeft w:val="0"/>
                  <w:marRight w:val="0"/>
                  <w:marTop w:val="72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3605814">
                  <w:marLeft w:val="0"/>
                  <w:marRight w:val="0"/>
                  <w:marTop w:val="72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229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4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7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447502">
          <w:marLeft w:val="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354621">
          <w:marLeft w:val="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6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21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479400">
          <w:marLeft w:val="0"/>
          <w:marRight w:val="0"/>
          <w:marTop w:val="0"/>
          <w:marBottom w:val="0"/>
          <w:divBdr>
            <w:top w:val="dashed" w:sz="2" w:space="0" w:color="FFFFFF"/>
            <w:left w:val="dashed" w:sz="2" w:space="0" w:color="FFFFFF"/>
            <w:bottom w:val="dashed" w:sz="2" w:space="0" w:color="FFFFFF"/>
            <w:right w:val="dashed" w:sz="2" w:space="0" w:color="FFFFFF"/>
          </w:divBdr>
          <w:divsChild>
            <w:div w:id="201476445">
              <w:marLeft w:val="0"/>
              <w:marRight w:val="0"/>
              <w:marTop w:val="0"/>
              <w:marBottom w:val="0"/>
              <w:divBdr>
                <w:top w:val="dashed" w:sz="2" w:space="0" w:color="FFFFFF"/>
                <w:left w:val="dashed" w:sz="2" w:space="0" w:color="FFFFFF"/>
                <w:bottom w:val="dashed" w:sz="2" w:space="0" w:color="FFFFFF"/>
                <w:right w:val="dashed" w:sz="2" w:space="0" w:color="FFFFFF"/>
              </w:divBdr>
            </w:div>
          </w:divsChild>
        </w:div>
        <w:div w:id="2144541495">
          <w:marLeft w:val="0"/>
          <w:marRight w:val="0"/>
          <w:marTop w:val="0"/>
          <w:marBottom w:val="0"/>
          <w:divBdr>
            <w:top w:val="dashed" w:sz="2" w:space="0" w:color="FFFFFF"/>
            <w:left w:val="dashed" w:sz="2" w:space="0" w:color="FFFFFF"/>
            <w:bottom w:val="dashed" w:sz="2" w:space="0" w:color="FFFFFF"/>
            <w:right w:val="dashed" w:sz="2" w:space="0" w:color="FFFFFF"/>
          </w:divBdr>
        </w:div>
      </w:divsChild>
    </w:div>
    <w:div w:id="155839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032218">
          <w:marLeft w:val="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065226">
          <w:marLeft w:val="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18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259744">
          <w:marLeft w:val="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52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121391">
          <w:marLeft w:val="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240611">
          <w:marLeft w:val="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19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drian.zamfir@amzlawoffice.ro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package" Target="embeddings/Microsoft_Word_Document.docx"/><Relationship Id="rId2" Type="http://schemas.openxmlformats.org/officeDocument/2006/relationships/image" Target="media/image2.emf"/><Relationship Id="rId1" Type="http://schemas.openxmlformats.org/officeDocument/2006/relationships/image" Target="media/image1.png"/><Relationship Id="rId5" Type="http://schemas.openxmlformats.org/officeDocument/2006/relationships/package" Target="embeddings/Microsoft_Word_Document1.docx"/><Relationship Id="rId4" Type="http://schemas.openxmlformats.org/officeDocument/2006/relationships/image" Target="media/image3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F_HS\template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22D980-6D4A-42EF-A7E2-573CE18088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template.dotm</Template>
  <TotalTime>985</TotalTime>
  <Pages>14</Pages>
  <Words>8138</Words>
  <Characters>46387</Characters>
  <Application>Microsoft Office Word</Application>
  <DocSecurity>0</DocSecurity>
  <Lines>386</Lines>
  <Paragraphs>108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Titlu</vt:lpstr>
      </vt:variant>
      <vt:variant>
        <vt:i4>1</vt:i4>
      </vt:variant>
    </vt:vector>
  </HeadingPairs>
  <TitlesOfParts>
    <vt:vector size="2" baseType="lpstr">
      <vt:lpstr>Template</vt:lpstr>
      <vt:lpstr>Template</vt:lpstr>
    </vt:vector>
  </TitlesOfParts>
  <Company/>
  <LinksUpToDate>false</LinksUpToDate>
  <CharactersWithSpaces>54417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ns2="http://purl.org/dc/terms/" xmlns:xsi="http://www.w3.org/2001/XMLSchema-instance">
  <dc:creator>Adrian Zamfir</dc:creator>
  <cp:lastModifiedBy>Adrian Zamfir</cp:lastModifiedBy>
  <ns2:created xsi:type="dcterms:W3CDTF">2022-06-21T08:42:00Z</ns2:created>
  <ns2:modified xsi:type="dcterms:W3CDTF">2026-05-26T11:47:00Z</ns2:modified>
</cp:coreProperties>
</file>