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/>
    <w:sectPr w:rsidR="006750F4" w:rsidRPr="007725D2" w:rsidSect="00C9770F">
      <w:footerReference w:type="default" r:id="rId9"/>
      <w:headerReference w:type="first" r:id="rId10"/>
      <w:footerReference w:type="first" r:id="rId11"/>
      <w:pgSz w:w="11907" w:h="16839" w:code="9"/>
      <w:pgMar w:top="1134" w:right="851" w:bottom="403" w:left="1985" w:header="144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1B9" w14:textId="77777777" w:rsidR="00CC703F" w:rsidRDefault="00CC703F">
      <w:r>
        <w:separator/>
      </w:r>
    </w:p>
  </w:endnote>
  <w:endnote w:type="continuationSeparator" w:id="0">
    <w:p w14:paraId="212CB030" w14:textId="77777777" w:rsidR="00CC703F" w:rsidRDefault="00CC7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7" w:type="dxa"/>
      <w:tblInd w:w="2005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3"/>
    </w:tblGrid>
    <w:tr w:rsidR="00A67917" w14:paraId="7C3CEE47" w14:textId="77777777" w:rsidTr="00C30187">
      <w:trPr>
        <w:cantSplit/>
        <w:trHeight w:val="176"/>
      </w:trPr>
      <w:tc>
        <w:tcPr>
          <w:tcW w:w="1800" w:type="dxa"/>
        </w:tcPr>
        <w:p w14:paraId="1F968CF8" w14:textId="77777777" w:rsidR="00A67917" w:rsidRDefault="00A67917" w:rsidP="00DC4D01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6DAAD344" w14:textId="31C3004F" w:rsidR="00A67917" w:rsidRDefault="00A67917" w:rsidP="00DC4D01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10</w:t>
          </w:r>
          <w:r>
            <w:fldChar w:fldCharType="end"/>
          </w:r>
          <w:r>
            <w:t xml:space="preserve"> din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D77DB5A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0A26EB15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121540E0" w14:textId="77777777" w:rsidR="00A67917" w:rsidRDefault="00A67917" w:rsidP="00DC4D01">
          <w:pPr>
            <w:pStyle w:val="Reporttableright"/>
          </w:pPr>
        </w:p>
      </w:tc>
      <w:tc>
        <w:tcPr>
          <w:tcW w:w="63" w:type="dxa"/>
        </w:tcPr>
        <w:p w14:paraId="54668659" w14:textId="77777777" w:rsidR="00A67917" w:rsidRDefault="00A67917" w:rsidP="00DC4D01">
          <w:pPr>
            <w:pStyle w:val="Reporttableleft"/>
          </w:pPr>
        </w:p>
      </w:tc>
    </w:tr>
  </w:tbl>
  <w:p w14:paraId="488E13DA" w14:textId="77777777" w:rsidR="00A67917" w:rsidRDefault="00A67917" w:rsidP="00A850A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95" w:type="dxa"/>
      <w:tblInd w:w="1990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2134"/>
      <w:gridCol w:w="1200"/>
      <w:gridCol w:w="1200"/>
      <w:gridCol w:w="1200"/>
      <w:gridCol w:w="61"/>
    </w:tblGrid>
    <w:tr w:rsidR="00A67917" w14:paraId="4F700B24" w14:textId="77777777" w:rsidTr="00C752C5">
      <w:trPr>
        <w:cantSplit/>
        <w:trHeight w:val="176"/>
      </w:trPr>
      <w:tc>
        <w:tcPr>
          <w:tcW w:w="1800" w:type="dxa"/>
        </w:tcPr>
        <w:p w14:paraId="13F474D4" w14:textId="77777777" w:rsidR="00A67917" w:rsidRDefault="00A67917" w:rsidP="00746C62">
          <w:pPr>
            <w:pStyle w:val="Reporttableright"/>
          </w:pPr>
          <w:r>
            <w:t>Pagina</w:t>
          </w:r>
        </w:p>
      </w:tc>
      <w:tc>
        <w:tcPr>
          <w:tcW w:w="2134" w:type="dxa"/>
        </w:tcPr>
        <w:p w14:paraId="2432B31F" w14:textId="71E2822D" w:rsidR="00A67917" w:rsidRDefault="00A67917" w:rsidP="00746C62">
          <w:pPr>
            <w:pStyle w:val="Reporttablelef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t xml:space="preserve"> din</w:t>
          </w:r>
          <w:r w:rsidR="00C30187"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1200" w:type="dxa"/>
        </w:tcPr>
        <w:p w14:paraId="480E7864" w14:textId="77777777" w:rsidR="00A67917" w:rsidRDefault="00A67917" w:rsidP="00DC4D01">
          <w:pPr>
            <w:pStyle w:val="Reporttableright"/>
          </w:pPr>
        </w:p>
      </w:tc>
      <w:tc>
        <w:tcPr>
          <w:tcW w:w="1200" w:type="dxa"/>
        </w:tcPr>
        <w:p w14:paraId="6E2D5CC8" w14:textId="77777777" w:rsidR="00A67917" w:rsidRDefault="00A67917" w:rsidP="00DC4D01">
          <w:pPr>
            <w:pStyle w:val="Reporttableleft"/>
          </w:pPr>
        </w:p>
      </w:tc>
      <w:tc>
        <w:tcPr>
          <w:tcW w:w="1200" w:type="dxa"/>
        </w:tcPr>
        <w:p w14:paraId="5D4D574C" w14:textId="77777777" w:rsidR="00A67917" w:rsidRDefault="00A67917" w:rsidP="00DC4D01">
          <w:pPr>
            <w:pStyle w:val="Reporttableright"/>
          </w:pPr>
        </w:p>
      </w:tc>
      <w:tc>
        <w:tcPr>
          <w:tcW w:w="61" w:type="dxa"/>
        </w:tcPr>
        <w:p w14:paraId="7B1AD526" w14:textId="77777777" w:rsidR="00A67917" w:rsidRDefault="00A67917" w:rsidP="00DC4D01">
          <w:pPr>
            <w:pStyle w:val="Reporttableleft"/>
          </w:pPr>
        </w:p>
      </w:tc>
    </w:tr>
  </w:tbl>
  <w:p w14:paraId="18683321" w14:textId="77777777" w:rsidR="00A67917" w:rsidRDefault="00A67917" w:rsidP="00C30187">
    <w:pPr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33466" w14:textId="77777777" w:rsidR="00CC703F" w:rsidRDefault="00CC703F">
      <w:r>
        <w:separator/>
      </w:r>
    </w:p>
  </w:footnote>
  <w:footnote w:type="continuationSeparator" w:id="0">
    <w:p w14:paraId="25CE9669" w14:textId="77777777" w:rsidR="00CC703F" w:rsidRDefault="00CC7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7AB7" w14:textId="65C68933" w:rsidR="00CC14A0" w:rsidRDefault="00656BF0" w:rsidP="005C342C">
    <w:pPr>
      <w:pStyle w:val="Header"/>
      <w:ind w:left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2FD325" wp14:editId="1610B594">
          <wp:simplePos x="0" y="0"/>
          <wp:positionH relativeFrom="margin">
            <wp:posOffset>0</wp:posOffset>
          </wp:positionH>
          <wp:positionV relativeFrom="paragraph">
            <wp:posOffset>-762000</wp:posOffset>
          </wp:positionV>
          <wp:extent cx="5745480" cy="859155"/>
          <wp:effectExtent l="0" t="0" r="7620" b="0"/>
          <wp:wrapNone/>
          <wp:docPr id="1379144985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548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object w:dxaOrig="1399" w:dyaOrig="905" w14:anchorId="715B05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0.5pt;height:45.75pt">
          <v:imagedata r:id="rId2" o:title=""/>
        </v:shape>
        <o:OLEObject Type="Embed" ProgID="Word.Document.12" ShapeID="_x0000_i1025" DrawAspect="Icon" ObjectID="_1841312039" r:id="rId3">
          <o:FieldCodes>\s</o:FieldCodes>
        </o:OLEObject>
      </w:object>
    </w:r>
    <w:r w:rsidRPr="00656BF0">
      <w:t xml:space="preserve"> </w:t>
    </w:r>
    <w:r>
      <w:object w:dxaOrig="1399" w:dyaOrig="905" w14:anchorId="1881449B">
        <v:shape id="_x0000_i1026" type="#_x0000_t75" style="width:70.5pt;height:45.75pt">
          <v:imagedata r:id="rId4" o:title=""/>
        </v:shape>
        <o:OLEObject Type="Embed" ProgID="Word.Document.12" ShapeID="_x0000_i1026" DrawAspect="Icon" ObjectID="_1841312040" r:id="rId5">
          <o:FieldCodes>\s</o:FieldCodes>
        </o:OLEObject>
      </w:object>
    </w:r>
  </w:p>
</w:hdr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ns2:restartNumberingAfterBreak="0">
    <w:nsid w:val="00377701"/>
    <w:multiLevelType w:val="multilevel"/>
    <w:tmpl w:val="69AA31E6"/>
    <w:lvl w:ilvl="0">
      <w:start w:val="1"/>
      <w:numFmt w:val="decimal"/>
      <w:pStyle w:val="Schedule1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267"/>
        </w:tabs>
        <w:ind w:left="1267" w:hanging="70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ns2:restartNumberingAfterBreak="0">
    <w:nsid w:val="04706187"/>
    <w:multiLevelType w:val="hybridMultilevel"/>
    <w:tmpl w:val="73DAE82E"/>
    <w:lvl w:ilvl="0" w:tplc="9A007E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ns2:restartNumberingAfterBreak="0">
    <w:nsid w:val="07BB4560"/>
    <w:multiLevelType w:val="hybridMultilevel"/>
    <w:tmpl w:val="39E0B8BA"/>
    <w:lvl w:ilvl="0" w:tplc="53C63994">
      <w:start w:val="1"/>
      <w:numFmt w:val="lowerRoman"/>
      <w:pStyle w:val="Tableindex"/>
      <w:lvlText w:val="%1."/>
      <w:lvlJc w:val="left"/>
      <w:pPr>
        <w:tabs>
          <w:tab w:val="num" w:pos="414"/>
        </w:tabs>
        <w:ind w:left="414" w:hanging="306"/>
      </w:pPr>
      <w:rPr>
        <w:rFonts w:ascii="Georgia" w:hAnsi="Georgia" w:hint="default"/>
        <w:b w:val="0"/>
        <w:i w:val="0"/>
        <w:sz w:val="17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05"/>
        </w:tabs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5"/>
        </w:tabs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65"/>
        </w:tabs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85"/>
        </w:tabs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25"/>
        </w:tabs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45"/>
        </w:tabs>
        <w:ind w:left="6445" w:hanging="180"/>
      </w:pPr>
    </w:lvl>
  </w:abstractNum>
  <w:abstractNum w:abstractNumId="3" ns2:restartNumberingAfterBreak="0">
    <w:nsid w:val="0979173E"/>
    <w:multiLevelType w:val="singleLevel"/>
    <w:tmpl w:val="20D26F3E"/>
    <w:lvl w:ilvl="0">
      <w:start w:val="1"/>
      <w:numFmt w:val="bullet"/>
      <w:pStyle w:val="Tablebullet"/>
      <w:lvlText w:val=""/>
      <w:lvlJc w:val="left"/>
      <w:pPr>
        <w:tabs>
          <w:tab w:val="num" w:pos="244"/>
        </w:tabs>
        <w:ind w:left="244" w:hanging="176"/>
      </w:pPr>
      <w:rPr>
        <w:rFonts w:ascii="Symbol" w:hAnsi="Symbol" w:hint="default"/>
      </w:rPr>
    </w:lvl>
  </w:abstractNum>
  <w:abstractNum w:abstractNumId="4" ns2:restartNumberingAfterBreak="0">
    <w:nsid w:val="0FBA112B"/>
    <w:multiLevelType w:val="hybridMultilevel"/>
    <w:tmpl w:val="6D245780"/>
    <w:lvl w:ilvl="0" w:tplc="35FC6E4A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ns2:restartNumberingAfterBreak="0">
    <w:nsid w:val="0FEC1340"/>
    <w:multiLevelType w:val="multilevel"/>
    <w:tmpl w:val="322C40F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6" ns2:restartNumberingAfterBreak="0">
    <w:nsid w:val="11B91AEA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7" ns2:restartNumberingAfterBreak="0">
    <w:nsid w:val="12D81AE4"/>
    <w:multiLevelType w:val="multilevel"/>
    <w:tmpl w:val="5CAA606C"/>
    <w:lvl w:ilvl="0">
      <w:start w:val="1"/>
      <w:numFmt w:val="upperRoman"/>
      <w:pStyle w:val="ReportBody1"/>
      <w:lvlText w:val="%1."/>
      <w:lvlJc w:val="left"/>
      <w:pPr>
        <w:tabs>
          <w:tab w:val="num" w:pos="-561"/>
        </w:tabs>
        <w:ind w:left="0" w:hanging="561"/>
      </w:pPr>
      <w:rPr>
        <w:rFonts w:ascii="Georgia" w:hAnsi="Georgia" w:cs="Times New Roman" w:hint="default"/>
        <w:b w:val="0"/>
        <w:bCs w:val="0"/>
        <w:i w:val="0"/>
        <w:iCs w:val="0"/>
        <w:strike w:val="0"/>
        <w:dstrike w:val="0"/>
        <w:vanish w:val="0"/>
        <w:color w:val="3B003F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Restart w:val="0"/>
      <w:pStyle w:val="ReportBody2"/>
      <w:lvlText w:val="%2."/>
      <w:lvlJc w:val="left"/>
      <w:pPr>
        <w:tabs>
          <w:tab w:val="num" w:pos="0"/>
        </w:tabs>
        <w:ind w:left="0" w:hanging="561"/>
      </w:pPr>
      <w:rPr>
        <w:rFonts w:ascii="Georgia" w:hAnsi="Georgia" w:hint="default"/>
      </w:rPr>
    </w:lvl>
    <w:lvl w:ilvl="2">
      <w:start w:val="1"/>
      <w:numFmt w:val="decimal"/>
      <w:pStyle w:val="ReportBody3"/>
      <w:lvlText w:val="%2.%3."/>
      <w:lvlJc w:val="left"/>
      <w:pPr>
        <w:tabs>
          <w:tab w:val="num" w:pos="0"/>
        </w:tabs>
        <w:ind w:left="0" w:hanging="561"/>
      </w:pPr>
      <w:rPr>
        <w:rFonts w:ascii="Georgia" w:hAnsi="Georgia" w:hint="default"/>
        <w:b w:val="0"/>
        <w:i/>
        <w:sz w:val="20"/>
      </w:rPr>
    </w:lvl>
    <w:lvl w:ilvl="3">
      <w:start w:val="1"/>
      <w:numFmt w:val="decimal"/>
      <w:lvlText w:val="%1.%2.%3.%4."/>
      <w:lvlJc w:val="left"/>
      <w:pPr>
        <w:tabs>
          <w:tab w:val="num" w:pos="2721"/>
        </w:tabs>
        <w:ind w:left="22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1"/>
        </w:tabs>
        <w:ind w:left="27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01"/>
        </w:tabs>
        <w:ind w:left="32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1"/>
        </w:tabs>
        <w:ind w:left="38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81"/>
        </w:tabs>
        <w:ind w:left="43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1"/>
        </w:tabs>
        <w:ind w:left="4881" w:hanging="1440"/>
      </w:pPr>
      <w:rPr>
        <w:rFonts w:hint="default"/>
      </w:rPr>
    </w:lvl>
  </w:abstractNum>
  <w:abstractNum w:abstractNumId="8" ns2:restartNumberingAfterBreak="0">
    <w:nsid w:val="159E05CB"/>
    <w:multiLevelType w:val="multilevel"/>
    <w:tmpl w:val="40C06692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9" ns2:restartNumberingAfterBreak="0">
    <w:nsid w:val="160F69D3"/>
    <w:multiLevelType w:val="hybridMultilevel"/>
    <w:tmpl w:val="17B01BB8"/>
    <w:lvl w:ilvl="0" w:tplc="867E056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ns2:restartNumberingAfterBreak="0">
    <w:nsid w:val="1E8D3C31"/>
    <w:multiLevelType w:val="multilevel"/>
    <w:tmpl w:val="6812D5C8"/>
    <w:lvl w:ilvl="0">
      <w:start w:val="1"/>
      <w:numFmt w:val="decimal"/>
      <w:lvlText w:val="[%1]"/>
      <w:lvlJc w:val="left"/>
      <w:pPr>
        <w:ind w:left="360" w:hanging="360"/>
      </w:pPr>
      <w:rPr>
        <w:rFonts w:ascii="Georgia" w:hAnsi="Georgia" w:hint="default"/>
        <w:b w:val="0"/>
        <w:i w:val="0"/>
        <w:color w:val="auto"/>
        <w:sz w:val="16"/>
      </w:rPr>
    </w:lvl>
    <w:lvl w:ilvl="1">
      <w:start w:val="1"/>
      <w:numFmt w:val="lowerLetter"/>
      <w:lvlText w:val="%2."/>
      <w:lvlJc w:val="left"/>
      <w:pPr>
        <w:ind w:left="7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3" w:hanging="180"/>
      </w:pPr>
      <w:rPr>
        <w:rFonts w:hint="default"/>
      </w:rPr>
    </w:lvl>
    <w:lvl w:ilvl="3">
      <w:start w:val="3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3" w:hanging="180"/>
      </w:pPr>
      <w:rPr>
        <w:rFonts w:hint="default"/>
      </w:rPr>
    </w:lvl>
  </w:abstractNum>
  <w:abstractNum w:abstractNumId="11" ns2:restartNumberingAfterBreak="0">
    <w:nsid w:val="20B20DA3"/>
    <w:multiLevelType w:val="multilevel"/>
    <w:tmpl w:val="BC023C9E"/>
    <w:styleLink w:val="Bulleted2"/>
    <w:lvl w:ilvl="0">
      <w:start w:val="1"/>
      <w:numFmt w:val="bullet"/>
      <w:lvlText w:val=""/>
      <w:lvlJc w:val="left"/>
      <w:pPr>
        <w:tabs>
          <w:tab w:val="num" w:pos="1100"/>
        </w:tabs>
        <w:ind w:left="1100" w:hanging="4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699"/>
        </w:tabs>
        <w:ind w:left="26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19"/>
        </w:tabs>
        <w:ind w:left="341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39"/>
        </w:tabs>
        <w:ind w:left="413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59"/>
        </w:tabs>
        <w:ind w:left="48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79"/>
        </w:tabs>
        <w:ind w:left="557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99"/>
        </w:tabs>
        <w:ind w:left="629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19"/>
        </w:tabs>
        <w:ind w:left="70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39"/>
        </w:tabs>
        <w:ind w:left="7739" w:hanging="360"/>
      </w:pPr>
      <w:rPr>
        <w:rFonts w:ascii="Wingdings" w:hAnsi="Wingdings" w:hint="default"/>
      </w:rPr>
    </w:lvl>
  </w:abstractNum>
  <w:abstractNum w:abstractNumId="12" ns2:restartNumberingAfterBreak="0">
    <w:nsid w:val="295848EA"/>
    <w:multiLevelType w:val="hybridMultilevel"/>
    <w:tmpl w:val="F6C48916"/>
    <w:lvl w:ilvl="0" w:tplc="7B3408E2">
      <w:start w:val="1"/>
      <w:numFmt w:val="decimal"/>
      <w:pStyle w:val="Partie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ns2:restartNumberingAfterBreak="0">
    <w:nsid w:val="36006214"/>
    <w:multiLevelType w:val="hybridMultilevel"/>
    <w:tmpl w:val="B57ABB92"/>
    <w:lvl w:ilvl="0" w:tplc="8BF47436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ns2:restartNumberingAfterBreak="0">
    <w:nsid w:val="361215BA"/>
    <w:multiLevelType w:val="multilevel"/>
    <w:tmpl w:val="9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ns2:restartNumberingAfterBreak="0">
    <w:nsid w:val="38FB2B4B"/>
    <w:multiLevelType w:val="hybridMultilevel"/>
    <w:tmpl w:val="AD04F148"/>
    <w:lvl w:ilvl="0" w:tplc="CD4ED6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3B6B3F3E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ns2:restartNumberingAfterBreak="0">
    <w:nsid w:val="3EB0372A"/>
    <w:multiLevelType w:val="multilevel"/>
    <w:tmpl w:val="9C54E036"/>
    <w:lvl w:ilvl="0">
      <w:start w:val="1"/>
      <w:numFmt w:val="bullet"/>
      <w:pStyle w:val="ListBullet"/>
      <w:lvlText w:val=""/>
      <w:lvlJc w:val="left"/>
      <w:pPr>
        <w:tabs>
          <w:tab w:val="num" w:pos="1260"/>
        </w:tabs>
        <w:ind w:left="1260" w:hanging="70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680"/>
        </w:tabs>
        <w:ind w:left="1680" w:hanging="42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240"/>
        </w:tabs>
        <w:ind w:left="2240" w:hanging="560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8" ns2:restartNumberingAfterBreak="0">
    <w:nsid w:val="4E8D44ED"/>
    <w:multiLevelType w:val="multilevel"/>
    <w:tmpl w:val="20746E86"/>
    <w:styleLink w:val="TableStyle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ns2:restartNumberingAfterBreak="0">
    <w:nsid w:val="5C531F98"/>
    <w:multiLevelType w:val="multilevel"/>
    <w:tmpl w:val="FFB0C43E"/>
    <w:lvl w:ilvl="0">
      <w:start w:val="1"/>
      <w:numFmt w:val="lowerLetter"/>
      <w:pStyle w:val="Alpha1"/>
      <w:lvlText w:val="%1)"/>
      <w:lvlJc w:val="left"/>
      <w:pPr>
        <w:tabs>
          <w:tab w:val="num" w:pos="1259"/>
        </w:tabs>
        <w:ind w:left="1259" w:hanging="698"/>
      </w:pPr>
      <w:rPr>
        <w:rFonts w:hint="default"/>
        <w:b w:val="0"/>
        <w:color w:val="auto"/>
      </w:rPr>
    </w:lvl>
    <w:lvl w:ilvl="1">
      <w:start w:val="1"/>
      <w:numFmt w:val="lowerLetter"/>
      <w:pStyle w:val="Alpha2"/>
      <w:lvlText w:val="%2)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2">
      <w:start w:val="1"/>
      <w:numFmt w:val="lowerLetter"/>
      <w:pStyle w:val="Alpha3"/>
      <w:lvlText w:val="%3)"/>
      <w:lvlJc w:val="left"/>
      <w:pPr>
        <w:tabs>
          <w:tab w:val="num" w:pos="1678"/>
        </w:tabs>
        <w:ind w:left="1678" w:hanging="41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ns2:restartNumberingAfterBreak="0">
    <w:nsid w:val="5FBC007B"/>
    <w:multiLevelType w:val="hybridMultilevel"/>
    <w:tmpl w:val="64CE99E4"/>
    <w:lvl w:ilvl="0" w:tplc="BE5A26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ns2:restartNumberingAfterBreak="0">
    <w:nsid w:val="62DF3F38"/>
    <w:multiLevelType w:val="multilevel"/>
    <w:tmpl w:val="7BD29BFA"/>
    <w:styleLink w:val="Bulleted1"/>
    <w:lvl w:ilvl="0">
      <w:start w:val="1"/>
      <w:numFmt w:val="bullet"/>
      <w:lvlText w:val=""/>
      <w:lvlJc w:val="left"/>
      <w:pPr>
        <w:tabs>
          <w:tab w:val="num" w:pos="692"/>
        </w:tabs>
        <w:ind w:left="692" w:hanging="69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1"/>
        </w:tabs>
        <w:ind w:left="20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1"/>
        </w:tabs>
        <w:ind w:left="27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1"/>
        </w:tabs>
        <w:ind w:left="344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1"/>
        </w:tabs>
        <w:ind w:left="41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1"/>
        </w:tabs>
        <w:ind w:left="488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1"/>
        </w:tabs>
        <w:ind w:left="56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1"/>
        </w:tabs>
        <w:ind w:left="63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1"/>
        </w:tabs>
        <w:ind w:left="7041" w:hanging="360"/>
      </w:pPr>
      <w:rPr>
        <w:rFonts w:ascii="Wingdings" w:hAnsi="Wingdings" w:hint="default"/>
      </w:rPr>
    </w:lvl>
  </w:abstractNum>
  <w:abstractNum w:abstractNumId="22" ns2:restartNumberingAfterBreak="0">
    <w:nsid w:val="631D1F17"/>
    <w:multiLevelType w:val="multilevel"/>
    <w:tmpl w:val="BD1095E4"/>
    <w:lvl w:ilvl="0">
      <w:start w:val="1"/>
      <w:numFmt w:val="decimal"/>
      <w:pStyle w:val="Table1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Table2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1259"/>
        </w:tabs>
        <w:ind w:left="1259" w:hanging="69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ns2:restartNumberingAfterBreak="0">
    <w:nsid w:val="669774E8"/>
    <w:multiLevelType w:val="hybridMultilevel"/>
    <w:tmpl w:val="DE921D0C"/>
    <w:lvl w:ilvl="0" w:tplc="946ED382">
      <w:start w:val="1"/>
      <w:numFmt w:val="upperLetter"/>
      <w:pStyle w:val="Recitals"/>
      <w:lvlText w:val="(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6BF67951"/>
    <w:multiLevelType w:val="multilevel"/>
    <w:tmpl w:val="CC9E436E"/>
    <w:lvl w:ilvl="0">
      <w:start w:val="1"/>
      <w:numFmt w:val="upperRoman"/>
      <w:pStyle w:val="TITLE1"/>
      <w:lvlText w:val="%1."/>
      <w:lvlJc w:val="left"/>
      <w:pPr>
        <w:tabs>
          <w:tab w:val="num" w:pos="510"/>
        </w:tabs>
        <w:ind w:left="510" w:hanging="51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90056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Restart w:val="0"/>
      <w:pStyle w:val="Level1"/>
      <w:lvlText w:val="%2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/>
        <w:i w:val="0"/>
        <w:color w:val="auto"/>
        <w:sz w:val="20"/>
      </w:rPr>
    </w:lvl>
    <w:lvl w:ilvl="2">
      <w:start w:val="1"/>
      <w:numFmt w:val="decimal"/>
      <w:pStyle w:val="Level2"/>
      <w:lvlText w:val="%2.%3."/>
      <w:lvlJc w:val="left"/>
      <w:pPr>
        <w:tabs>
          <w:tab w:val="num" w:pos="510"/>
        </w:tabs>
        <w:ind w:left="510" w:hanging="510"/>
      </w:pPr>
      <w:rPr>
        <w:rFonts w:ascii="Georgia" w:hAnsi="Georgia" w:hint="default"/>
        <w:b w:val="0"/>
        <w:i/>
        <w:color w:val="auto"/>
        <w:sz w:val="20"/>
      </w:rPr>
    </w:lvl>
    <w:lvl w:ilvl="3">
      <w:start w:val="1"/>
      <w:numFmt w:val="decimal"/>
      <w:pStyle w:val="Level3"/>
      <w:lvlText w:val="%2.%3.%4."/>
      <w:lvlJc w:val="left"/>
      <w:pPr>
        <w:tabs>
          <w:tab w:val="num" w:pos="1260"/>
        </w:tabs>
        <w:ind w:left="1260" w:hanging="700"/>
      </w:pPr>
      <w:rPr>
        <w:rFonts w:ascii="Georgia" w:hAnsi="Georgia" w:hint="default"/>
        <w:b w:val="0"/>
        <w:i w:val="0"/>
        <w:color w:val="auto"/>
        <w:sz w:val="20"/>
      </w:rPr>
    </w:lvl>
    <w:lvl w:ilvl="4">
      <w:start w:val="1"/>
      <w:numFmt w:val="lowerRoman"/>
      <w:pStyle w:val="Level4"/>
      <w:lvlText w:val="%5."/>
      <w:lvlJc w:val="left"/>
      <w:pPr>
        <w:tabs>
          <w:tab w:val="num" w:pos="510"/>
        </w:tabs>
        <w:ind w:left="510" w:hanging="420"/>
      </w:pPr>
      <w:rPr>
        <w:rFonts w:ascii="Georgia" w:hAnsi="Georgia" w:hint="default"/>
        <w:b w:val="0"/>
        <w:i w:val="0"/>
        <w:color w:val="auto"/>
        <w:sz w:val="20"/>
      </w:rPr>
    </w:lvl>
    <w:lvl w:ilvl="5">
      <w:start w:val="1"/>
      <w:numFmt w:val="lowerLetter"/>
      <w:pStyle w:val="Level5"/>
      <w:lvlText w:val="%6)"/>
      <w:lvlJc w:val="left"/>
      <w:pPr>
        <w:tabs>
          <w:tab w:val="num" w:pos="560"/>
        </w:tabs>
        <w:ind w:left="560" w:hanging="560"/>
      </w:pPr>
      <w:rPr>
        <w:rFonts w:ascii="Georgia" w:hAnsi="Georgia" w:hint="default"/>
        <w:b w:val="0"/>
        <w:i w:val="0"/>
        <w:color w:val="auto"/>
        <w:sz w:val="20"/>
      </w:rPr>
    </w:lvl>
    <w:lvl w:ilvl="6">
      <w:start w:val="1"/>
      <w:numFmt w:val="none"/>
      <w:lvlText w:val="%7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%8.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5" ns2:restartNumberingAfterBreak="0">
    <w:nsid w:val="6C6F2C90"/>
    <w:multiLevelType w:val="multilevel"/>
    <w:tmpl w:val="0409001D"/>
    <w:name w:val="HeadingsList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ns2:restartNumberingAfterBreak="0">
    <w:nsid w:val="6CC63240"/>
    <w:multiLevelType w:val="hybridMultilevel"/>
    <w:tmpl w:val="8BAE252E"/>
    <w:lvl w:ilvl="0" w:tplc="E1E48F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ns2:restartNumberingAfterBreak="0">
    <w:nsid w:val="74F52F5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ns2:restartNumberingAfterBreak="0">
    <w:nsid w:val="79CE3601"/>
    <w:multiLevelType w:val="multilevel"/>
    <w:tmpl w:val="9C74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ns3:durableId="340739261">
    <w:abstractNumId w:val="21"/>
  </w:num>
  <w:num w:numId="2" ns3:durableId="1234196712">
    <w:abstractNumId w:val="11"/>
  </w:num>
  <w:num w:numId="3" ns3:durableId="1777283836">
    <w:abstractNumId w:val="7"/>
  </w:num>
  <w:num w:numId="4" ns3:durableId="854539783">
    <w:abstractNumId w:val="17"/>
  </w:num>
  <w:num w:numId="5" ns3:durableId="1613050250">
    <w:abstractNumId w:val="24"/>
  </w:num>
  <w:num w:numId="6" ns3:durableId="2108429177">
    <w:abstractNumId w:val="3"/>
  </w:num>
  <w:num w:numId="7" ns3:durableId="1547451538">
    <w:abstractNumId w:val="2"/>
  </w:num>
  <w:num w:numId="8" ns3:durableId="501548374">
    <w:abstractNumId w:val="12"/>
  </w:num>
  <w:num w:numId="9" ns3:durableId="269237943">
    <w:abstractNumId w:val="23"/>
  </w:num>
  <w:num w:numId="10" ns3:durableId="287781932">
    <w:abstractNumId w:val="18"/>
  </w:num>
  <w:num w:numId="11" ns3:durableId="1828547577">
    <w:abstractNumId w:val="19"/>
  </w:num>
  <w:num w:numId="12" ns3:durableId="431710242">
    <w:abstractNumId w:val="16"/>
  </w:num>
  <w:num w:numId="13" ns3:durableId="606280213">
    <w:abstractNumId w:val="0"/>
  </w:num>
  <w:num w:numId="14" ns3:durableId="223640136">
    <w:abstractNumId w:val="27"/>
  </w:num>
  <w:num w:numId="15" ns3:durableId="287200002">
    <w:abstractNumId w:val="22"/>
  </w:num>
  <w:num w:numId="16" ns3:durableId="792558497">
    <w:abstractNumId w:val="6"/>
  </w:num>
  <w:num w:numId="17" ns3:durableId="1345136144">
    <w:abstractNumId w:val="24"/>
  </w:num>
  <w:num w:numId="18" ns3:durableId="1231381791">
    <w:abstractNumId w:val="19"/>
  </w:num>
  <w:num w:numId="19" ns3:durableId="782386690">
    <w:abstractNumId w:val="24"/>
  </w:num>
  <w:num w:numId="20" ns3:durableId="729500212">
    <w:abstractNumId w:val="24"/>
  </w:num>
  <w:num w:numId="21" ns3:durableId="1512138963">
    <w:abstractNumId w:val="19"/>
  </w:num>
  <w:num w:numId="22" ns3:durableId="1530992391">
    <w:abstractNumId w:val="24"/>
  </w:num>
  <w:num w:numId="23" ns3:durableId="97337011">
    <w:abstractNumId w:val="24"/>
  </w:num>
  <w:num w:numId="24" ns3:durableId="1519811080">
    <w:abstractNumId w:val="24"/>
  </w:num>
  <w:num w:numId="25" ns3:durableId="1890418606">
    <w:abstractNumId w:val="24"/>
  </w:num>
  <w:num w:numId="26" ns3:durableId="1157645809">
    <w:abstractNumId w:val="24"/>
  </w:num>
  <w:num w:numId="27" ns3:durableId="1185434720">
    <w:abstractNumId w:val="24"/>
  </w:num>
  <w:num w:numId="28" ns3:durableId="411859220">
    <w:abstractNumId w:val="24"/>
  </w:num>
  <w:num w:numId="29" ns3:durableId="1449930083">
    <w:abstractNumId w:val="26"/>
  </w:num>
  <w:num w:numId="30" ns3:durableId="633406819">
    <w:abstractNumId w:val="20"/>
  </w:num>
  <w:num w:numId="31" ns3:durableId="1659307770">
    <w:abstractNumId w:val="1"/>
  </w:num>
  <w:num w:numId="32" ns3:durableId="869610395">
    <w:abstractNumId w:val="24"/>
  </w:num>
  <w:num w:numId="33" ns3:durableId="954143754">
    <w:abstractNumId w:val="24"/>
  </w:num>
  <w:num w:numId="34" ns3:durableId="190804298">
    <w:abstractNumId w:val="24"/>
  </w:num>
  <w:num w:numId="35" ns3:durableId="621378980">
    <w:abstractNumId w:val="13"/>
  </w:num>
  <w:num w:numId="36" ns3:durableId="1370912860">
    <w:abstractNumId w:val="9"/>
  </w:num>
  <w:num w:numId="37" ns3:durableId="2136755365">
    <w:abstractNumId w:val="4"/>
  </w:num>
  <w:num w:numId="38" ns3:durableId="1902473696">
    <w:abstractNumId w:val="15"/>
  </w:num>
  <w:num w:numId="39" ns3:durableId="1566837841">
    <w:abstractNumId w:val="14"/>
  </w:num>
  <w:num w:numId="40" ns3:durableId="1825848834">
    <w:abstractNumId w:val="5"/>
  </w:num>
  <w:num w:numId="41" ns3:durableId="1744596112">
    <w:abstractNumId w:val="10"/>
  </w:num>
  <w:num w:numId="42" ns3:durableId="35589480">
    <w:abstractNumId w:val="28"/>
  </w:num>
  <w:num w:numId="43" ns3:durableId="1636334522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F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1"/>
  <w:doNotTrackFormatting/>
  <w:defaultTabStop w:val="12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89E"/>
    <w:rsid w:val="000012AD"/>
    <w:rsid w:val="00001D90"/>
    <w:rsid w:val="00003860"/>
    <w:rsid w:val="00003C0C"/>
    <w:rsid w:val="00004C66"/>
    <w:rsid w:val="00005FF2"/>
    <w:rsid w:val="00006436"/>
    <w:rsid w:val="00006C3A"/>
    <w:rsid w:val="00015C78"/>
    <w:rsid w:val="00015EA6"/>
    <w:rsid w:val="00016362"/>
    <w:rsid w:val="00017A88"/>
    <w:rsid w:val="00022504"/>
    <w:rsid w:val="00027721"/>
    <w:rsid w:val="0003105E"/>
    <w:rsid w:val="0003163D"/>
    <w:rsid w:val="00031CFC"/>
    <w:rsid w:val="00032B1C"/>
    <w:rsid w:val="0003489B"/>
    <w:rsid w:val="00034DF2"/>
    <w:rsid w:val="000362A7"/>
    <w:rsid w:val="000416ED"/>
    <w:rsid w:val="00045133"/>
    <w:rsid w:val="00046F11"/>
    <w:rsid w:val="000478B6"/>
    <w:rsid w:val="000478F9"/>
    <w:rsid w:val="00053F2D"/>
    <w:rsid w:val="00054C66"/>
    <w:rsid w:val="000564B3"/>
    <w:rsid w:val="0005769E"/>
    <w:rsid w:val="000576AE"/>
    <w:rsid w:val="0006051B"/>
    <w:rsid w:val="000610D9"/>
    <w:rsid w:val="00061333"/>
    <w:rsid w:val="00061A1E"/>
    <w:rsid w:val="00061A7C"/>
    <w:rsid w:val="000623DF"/>
    <w:rsid w:val="00065711"/>
    <w:rsid w:val="0006704B"/>
    <w:rsid w:val="00071FA7"/>
    <w:rsid w:val="000722FB"/>
    <w:rsid w:val="00075474"/>
    <w:rsid w:val="000761FC"/>
    <w:rsid w:val="0008287D"/>
    <w:rsid w:val="00083DFB"/>
    <w:rsid w:val="000931DB"/>
    <w:rsid w:val="00094F8E"/>
    <w:rsid w:val="000972C7"/>
    <w:rsid w:val="00097317"/>
    <w:rsid w:val="00097CA0"/>
    <w:rsid w:val="000A2010"/>
    <w:rsid w:val="000A38CE"/>
    <w:rsid w:val="000A4A2C"/>
    <w:rsid w:val="000A4AE7"/>
    <w:rsid w:val="000A58F8"/>
    <w:rsid w:val="000A6758"/>
    <w:rsid w:val="000A6C29"/>
    <w:rsid w:val="000B0F71"/>
    <w:rsid w:val="000B14DE"/>
    <w:rsid w:val="000B25E6"/>
    <w:rsid w:val="000B4A1F"/>
    <w:rsid w:val="000B780B"/>
    <w:rsid w:val="000C031E"/>
    <w:rsid w:val="000C058A"/>
    <w:rsid w:val="000C1487"/>
    <w:rsid w:val="000C1F81"/>
    <w:rsid w:val="000C2605"/>
    <w:rsid w:val="000C6BF6"/>
    <w:rsid w:val="000C728C"/>
    <w:rsid w:val="000C7B8C"/>
    <w:rsid w:val="000D0279"/>
    <w:rsid w:val="000D4AF3"/>
    <w:rsid w:val="000D5238"/>
    <w:rsid w:val="000D6188"/>
    <w:rsid w:val="000D6646"/>
    <w:rsid w:val="000D78A0"/>
    <w:rsid w:val="000E0C3E"/>
    <w:rsid w:val="000E2085"/>
    <w:rsid w:val="000E2196"/>
    <w:rsid w:val="000E25B6"/>
    <w:rsid w:val="000E2B91"/>
    <w:rsid w:val="000E4038"/>
    <w:rsid w:val="000E5D94"/>
    <w:rsid w:val="000E7088"/>
    <w:rsid w:val="000F03AB"/>
    <w:rsid w:val="000F1FA1"/>
    <w:rsid w:val="000F29E7"/>
    <w:rsid w:val="000F2DD1"/>
    <w:rsid w:val="000F414E"/>
    <w:rsid w:val="000F4DBB"/>
    <w:rsid w:val="000F54DC"/>
    <w:rsid w:val="00100387"/>
    <w:rsid w:val="001007B5"/>
    <w:rsid w:val="001007F6"/>
    <w:rsid w:val="0010090F"/>
    <w:rsid w:val="00100A9E"/>
    <w:rsid w:val="00101029"/>
    <w:rsid w:val="00102573"/>
    <w:rsid w:val="00105562"/>
    <w:rsid w:val="00106ED1"/>
    <w:rsid w:val="00107EFA"/>
    <w:rsid w:val="001102E1"/>
    <w:rsid w:val="0011083C"/>
    <w:rsid w:val="0011269B"/>
    <w:rsid w:val="001129A7"/>
    <w:rsid w:val="001129FC"/>
    <w:rsid w:val="00112C92"/>
    <w:rsid w:val="00113AF6"/>
    <w:rsid w:val="00114A93"/>
    <w:rsid w:val="0012354A"/>
    <w:rsid w:val="00123B78"/>
    <w:rsid w:val="00131534"/>
    <w:rsid w:val="00131782"/>
    <w:rsid w:val="00131BEE"/>
    <w:rsid w:val="00131E42"/>
    <w:rsid w:val="00132DB9"/>
    <w:rsid w:val="00133662"/>
    <w:rsid w:val="0013438E"/>
    <w:rsid w:val="00135F8D"/>
    <w:rsid w:val="00140163"/>
    <w:rsid w:val="001410F3"/>
    <w:rsid w:val="00141B52"/>
    <w:rsid w:val="00141B90"/>
    <w:rsid w:val="0014326A"/>
    <w:rsid w:val="001447AE"/>
    <w:rsid w:val="00147252"/>
    <w:rsid w:val="00147AAD"/>
    <w:rsid w:val="00150428"/>
    <w:rsid w:val="0015369E"/>
    <w:rsid w:val="00155F2A"/>
    <w:rsid w:val="001569F5"/>
    <w:rsid w:val="00162EBD"/>
    <w:rsid w:val="00163B5C"/>
    <w:rsid w:val="001661F9"/>
    <w:rsid w:val="00166336"/>
    <w:rsid w:val="0016663C"/>
    <w:rsid w:val="00166D27"/>
    <w:rsid w:val="00167457"/>
    <w:rsid w:val="00170901"/>
    <w:rsid w:val="00172AE3"/>
    <w:rsid w:val="00175E58"/>
    <w:rsid w:val="00187280"/>
    <w:rsid w:val="00187821"/>
    <w:rsid w:val="00187D7A"/>
    <w:rsid w:val="00190168"/>
    <w:rsid w:val="00190DD8"/>
    <w:rsid w:val="00191BF6"/>
    <w:rsid w:val="00192161"/>
    <w:rsid w:val="00192D6B"/>
    <w:rsid w:val="00192DBD"/>
    <w:rsid w:val="00193132"/>
    <w:rsid w:val="001946D5"/>
    <w:rsid w:val="00194E25"/>
    <w:rsid w:val="001A198D"/>
    <w:rsid w:val="001A1F29"/>
    <w:rsid w:val="001A31A7"/>
    <w:rsid w:val="001A3BCF"/>
    <w:rsid w:val="001A4FB8"/>
    <w:rsid w:val="001B030B"/>
    <w:rsid w:val="001B3420"/>
    <w:rsid w:val="001B36DB"/>
    <w:rsid w:val="001B5886"/>
    <w:rsid w:val="001B5977"/>
    <w:rsid w:val="001B5D4C"/>
    <w:rsid w:val="001B5DE2"/>
    <w:rsid w:val="001C047B"/>
    <w:rsid w:val="001C17B3"/>
    <w:rsid w:val="001C2134"/>
    <w:rsid w:val="001C2F35"/>
    <w:rsid w:val="001C3305"/>
    <w:rsid w:val="001C785D"/>
    <w:rsid w:val="001C7EE5"/>
    <w:rsid w:val="001D01FC"/>
    <w:rsid w:val="001D2443"/>
    <w:rsid w:val="001D2EDF"/>
    <w:rsid w:val="001D31A6"/>
    <w:rsid w:val="001D39B8"/>
    <w:rsid w:val="001D432B"/>
    <w:rsid w:val="001D6C2E"/>
    <w:rsid w:val="001E1176"/>
    <w:rsid w:val="001E53AE"/>
    <w:rsid w:val="001E5D3B"/>
    <w:rsid w:val="001E5EB4"/>
    <w:rsid w:val="001E652E"/>
    <w:rsid w:val="001E6CC4"/>
    <w:rsid w:val="001E7D56"/>
    <w:rsid w:val="001F011D"/>
    <w:rsid w:val="001F091D"/>
    <w:rsid w:val="001F2B12"/>
    <w:rsid w:val="001F3612"/>
    <w:rsid w:val="001F5749"/>
    <w:rsid w:val="001F61E7"/>
    <w:rsid w:val="001F6B5B"/>
    <w:rsid w:val="001F70CE"/>
    <w:rsid w:val="001F7753"/>
    <w:rsid w:val="001F7885"/>
    <w:rsid w:val="00202F37"/>
    <w:rsid w:val="002036FB"/>
    <w:rsid w:val="002039BA"/>
    <w:rsid w:val="002043BE"/>
    <w:rsid w:val="002055A8"/>
    <w:rsid w:val="002059A4"/>
    <w:rsid w:val="00205CB2"/>
    <w:rsid w:val="00205F32"/>
    <w:rsid w:val="0020694E"/>
    <w:rsid w:val="002070A9"/>
    <w:rsid w:val="00207EFF"/>
    <w:rsid w:val="002128BB"/>
    <w:rsid w:val="00213745"/>
    <w:rsid w:val="002151AE"/>
    <w:rsid w:val="00216BA2"/>
    <w:rsid w:val="002173AC"/>
    <w:rsid w:val="0021794C"/>
    <w:rsid w:val="002206C6"/>
    <w:rsid w:val="002209BD"/>
    <w:rsid w:val="00222616"/>
    <w:rsid w:val="002226D0"/>
    <w:rsid w:val="00223434"/>
    <w:rsid w:val="002236B5"/>
    <w:rsid w:val="002254EA"/>
    <w:rsid w:val="0022580E"/>
    <w:rsid w:val="002263F7"/>
    <w:rsid w:val="00230D2A"/>
    <w:rsid w:val="00231956"/>
    <w:rsid w:val="00232ACE"/>
    <w:rsid w:val="0023370D"/>
    <w:rsid w:val="00234A0B"/>
    <w:rsid w:val="00236729"/>
    <w:rsid w:val="00236778"/>
    <w:rsid w:val="00237167"/>
    <w:rsid w:val="00241BA5"/>
    <w:rsid w:val="00243763"/>
    <w:rsid w:val="00243897"/>
    <w:rsid w:val="00245F69"/>
    <w:rsid w:val="002463D0"/>
    <w:rsid w:val="00247AA4"/>
    <w:rsid w:val="0025095B"/>
    <w:rsid w:val="00250F6A"/>
    <w:rsid w:val="00252919"/>
    <w:rsid w:val="00253D0C"/>
    <w:rsid w:val="00256633"/>
    <w:rsid w:val="00256B09"/>
    <w:rsid w:val="0026220A"/>
    <w:rsid w:val="0026274F"/>
    <w:rsid w:val="00262D8A"/>
    <w:rsid w:val="00263A60"/>
    <w:rsid w:val="002645F9"/>
    <w:rsid w:val="00265F87"/>
    <w:rsid w:val="00266098"/>
    <w:rsid w:val="00267F12"/>
    <w:rsid w:val="00271685"/>
    <w:rsid w:val="00272392"/>
    <w:rsid w:val="002747B9"/>
    <w:rsid w:val="00275D0A"/>
    <w:rsid w:val="002768D9"/>
    <w:rsid w:val="0027725F"/>
    <w:rsid w:val="002774CA"/>
    <w:rsid w:val="00277637"/>
    <w:rsid w:val="00280996"/>
    <w:rsid w:val="00280DCE"/>
    <w:rsid w:val="0028131D"/>
    <w:rsid w:val="00281C3B"/>
    <w:rsid w:val="00281C76"/>
    <w:rsid w:val="00282484"/>
    <w:rsid w:val="00283685"/>
    <w:rsid w:val="00283B8E"/>
    <w:rsid w:val="00284C10"/>
    <w:rsid w:val="00285C5C"/>
    <w:rsid w:val="00285F1D"/>
    <w:rsid w:val="00286DCE"/>
    <w:rsid w:val="002874C2"/>
    <w:rsid w:val="00290DC5"/>
    <w:rsid w:val="00292BF5"/>
    <w:rsid w:val="00292EC8"/>
    <w:rsid w:val="00293F9F"/>
    <w:rsid w:val="0029467B"/>
    <w:rsid w:val="0029495D"/>
    <w:rsid w:val="00294B93"/>
    <w:rsid w:val="002963E3"/>
    <w:rsid w:val="00297D4E"/>
    <w:rsid w:val="00297EC6"/>
    <w:rsid w:val="002A00A4"/>
    <w:rsid w:val="002A1B7B"/>
    <w:rsid w:val="002A343F"/>
    <w:rsid w:val="002A3545"/>
    <w:rsid w:val="002A68C3"/>
    <w:rsid w:val="002B4051"/>
    <w:rsid w:val="002B4392"/>
    <w:rsid w:val="002B45A2"/>
    <w:rsid w:val="002B4859"/>
    <w:rsid w:val="002B5D7C"/>
    <w:rsid w:val="002B6140"/>
    <w:rsid w:val="002B6ABB"/>
    <w:rsid w:val="002C31CE"/>
    <w:rsid w:val="002C5051"/>
    <w:rsid w:val="002C604E"/>
    <w:rsid w:val="002D093B"/>
    <w:rsid w:val="002D1559"/>
    <w:rsid w:val="002D1EB6"/>
    <w:rsid w:val="002D2726"/>
    <w:rsid w:val="002D50B9"/>
    <w:rsid w:val="002D74FA"/>
    <w:rsid w:val="002E0724"/>
    <w:rsid w:val="002E1028"/>
    <w:rsid w:val="002E1736"/>
    <w:rsid w:val="002E2853"/>
    <w:rsid w:val="002E300C"/>
    <w:rsid w:val="002E3144"/>
    <w:rsid w:val="002E383C"/>
    <w:rsid w:val="002E3B07"/>
    <w:rsid w:val="002E3FF8"/>
    <w:rsid w:val="002E49F1"/>
    <w:rsid w:val="002E52E8"/>
    <w:rsid w:val="002E5323"/>
    <w:rsid w:val="002E707E"/>
    <w:rsid w:val="002E72BA"/>
    <w:rsid w:val="002E7498"/>
    <w:rsid w:val="002E79AD"/>
    <w:rsid w:val="002E7DF7"/>
    <w:rsid w:val="002F0038"/>
    <w:rsid w:val="002F12DD"/>
    <w:rsid w:val="002F17D7"/>
    <w:rsid w:val="002F39C3"/>
    <w:rsid w:val="002F4834"/>
    <w:rsid w:val="002F5CDF"/>
    <w:rsid w:val="002F6996"/>
    <w:rsid w:val="002F753E"/>
    <w:rsid w:val="00300953"/>
    <w:rsid w:val="0030158D"/>
    <w:rsid w:val="00302BC9"/>
    <w:rsid w:val="00303995"/>
    <w:rsid w:val="003040AB"/>
    <w:rsid w:val="00306A00"/>
    <w:rsid w:val="00310B3E"/>
    <w:rsid w:val="003115C7"/>
    <w:rsid w:val="00312249"/>
    <w:rsid w:val="00312698"/>
    <w:rsid w:val="003212B4"/>
    <w:rsid w:val="00321BE0"/>
    <w:rsid w:val="003236A1"/>
    <w:rsid w:val="00324957"/>
    <w:rsid w:val="00325FC1"/>
    <w:rsid w:val="0032667C"/>
    <w:rsid w:val="00326847"/>
    <w:rsid w:val="00326BDB"/>
    <w:rsid w:val="003272CE"/>
    <w:rsid w:val="00327406"/>
    <w:rsid w:val="003278C3"/>
    <w:rsid w:val="003300DB"/>
    <w:rsid w:val="00330BA5"/>
    <w:rsid w:val="003313A2"/>
    <w:rsid w:val="00332CEA"/>
    <w:rsid w:val="00337C61"/>
    <w:rsid w:val="003401E8"/>
    <w:rsid w:val="00341229"/>
    <w:rsid w:val="00342A79"/>
    <w:rsid w:val="003437A6"/>
    <w:rsid w:val="0034432C"/>
    <w:rsid w:val="00350A41"/>
    <w:rsid w:val="003512F2"/>
    <w:rsid w:val="003527FF"/>
    <w:rsid w:val="00352F62"/>
    <w:rsid w:val="003537C4"/>
    <w:rsid w:val="00354DE3"/>
    <w:rsid w:val="003550E1"/>
    <w:rsid w:val="00355397"/>
    <w:rsid w:val="003555F3"/>
    <w:rsid w:val="00361609"/>
    <w:rsid w:val="0036166B"/>
    <w:rsid w:val="00364A68"/>
    <w:rsid w:val="0036663F"/>
    <w:rsid w:val="00366857"/>
    <w:rsid w:val="00367354"/>
    <w:rsid w:val="003679DE"/>
    <w:rsid w:val="00370037"/>
    <w:rsid w:val="00373BD2"/>
    <w:rsid w:val="00374CB4"/>
    <w:rsid w:val="00374DCC"/>
    <w:rsid w:val="00376DBE"/>
    <w:rsid w:val="00376DEE"/>
    <w:rsid w:val="00376E8A"/>
    <w:rsid w:val="0038369A"/>
    <w:rsid w:val="00385D06"/>
    <w:rsid w:val="00390289"/>
    <w:rsid w:val="00391814"/>
    <w:rsid w:val="003956E6"/>
    <w:rsid w:val="00396AD6"/>
    <w:rsid w:val="00397507"/>
    <w:rsid w:val="003A2FE7"/>
    <w:rsid w:val="003A44C5"/>
    <w:rsid w:val="003A593B"/>
    <w:rsid w:val="003B062E"/>
    <w:rsid w:val="003B0C8D"/>
    <w:rsid w:val="003B0E8B"/>
    <w:rsid w:val="003B0F2A"/>
    <w:rsid w:val="003B17C2"/>
    <w:rsid w:val="003B1DCA"/>
    <w:rsid w:val="003B1E57"/>
    <w:rsid w:val="003B2B7A"/>
    <w:rsid w:val="003B2D54"/>
    <w:rsid w:val="003B3EE9"/>
    <w:rsid w:val="003B4841"/>
    <w:rsid w:val="003B6D7D"/>
    <w:rsid w:val="003B7B32"/>
    <w:rsid w:val="003B7B33"/>
    <w:rsid w:val="003C0040"/>
    <w:rsid w:val="003C34D0"/>
    <w:rsid w:val="003C4803"/>
    <w:rsid w:val="003C64A4"/>
    <w:rsid w:val="003C6A64"/>
    <w:rsid w:val="003D1FF7"/>
    <w:rsid w:val="003D2F34"/>
    <w:rsid w:val="003D3594"/>
    <w:rsid w:val="003D4895"/>
    <w:rsid w:val="003D4EE8"/>
    <w:rsid w:val="003D559B"/>
    <w:rsid w:val="003D6DA7"/>
    <w:rsid w:val="003E0096"/>
    <w:rsid w:val="003E3019"/>
    <w:rsid w:val="003E3037"/>
    <w:rsid w:val="003E470B"/>
    <w:rsid w:val="003E471F"/>
    <w:rsid w:val="003E511C"/>
    <w:rsid w:val="003E73CB"/>
    <w:rsid w:val="003E7A00"/>
    <w:rsid w:val="003F58D2"/>
    <w:rsid w:val="003F5AF1"/>
    <w:rsid w:val="003F6687"/>
    <w:rsid w:val="003F6AC7"/>
    <w:rsid w:val="003F6F6A"/>
    <w:rsid w:val="003F7B3D"/>
    <w:rsid w:val="00401187"/>
    <w:rsid w:val="00402156"/>
    <w:rsid w:val="00402C53"/>
    <w:rsid w:val="004047E9"/>
    <w:rsid w:val="0040610C"/>
    <w:rsid w:val="00406592"/>
    <w:rsid w:val="00406887"/>
    <w:rsid w:val="00406DC3"/>
    <w:rsid w:val="00407AEA"/>
    <w:rsid w:val="00407DC4"/>
    <w:rsid w:val="00411133"/>
    <w:rsid w:val="0041165D"/>
    <w:rsid w:val="00412729"/>
    <w:rsid w:val="00416353"/>
    <w:rsid w:val="00416B5F"/>
    <w:rsid w:val="004170EE"/>
    <w:rsid w:val="004179DB"/>
    <w:rsid w:val="00422290"/>
    <w:rsid w:val="00422AEA"/>
    <w:rsid w:val="00423C6C"/>
    <w:rsid w:val="00424A0F"/>
    <w:rsid w:val="00424B77"/>
    <w:rsid w:val="00427E84"/>
    <w:rsid w:val="004301B1"/>
    <w:rsid w:val="004304B8"/>
    <w:rsid w:val="00432280"/>
    <w:rsid w:val="004322FC"/>
    <w:rsid w:val="0043260F"/>
    <w:rsid w:val="004328A4"/>
    <w:rsid w:val="00432D0D"/>
    <w:rsid w:val="004347D1"/>
    <w:rsid w:val="00434E6B"/>
    <w:rsid w:val="00436B07"/>
    <w:rsid w:val="00436BE2"/>
    <w:rsid w:val="00436E99"/>
    <w:rsid w:val="004401AC"/>
    <w:rsid w:val="00443C77"/>
    <w:rsid w:val="00444906"/>
    <w:rsid w:val="00445C37"/>
    <w:rsid w:val="0044723F"/>
    <w:rsid w:val="00447DCC"/>
    <w:rsid w:val="00447E9E"/>
    <w:rsid w:val="00450200"/>
    <w:rsid w:val="00451875"/>
    <w:rsid w:val="0045277E"/>
    <w:rsid w:val="00454F12"/>
    <w:rsid w:val="00455031"/>
    <w:rsid w:val="0045540C"/>
    <w:rsid w:val="00456666"/>
    <w:rsid w:val="004573CD"/>
    <w:rsid w:val="004577B5"/>
    <w:rsid w:val="00457E6E"/>
    <w:rsid w:val="00464257"/>
    <w:rsid w:val="00467C20"/>
    <w:rsid w:val="0047144E"/>
    <w:rsid w:val="004731AE"/>
    <w:rsid w:val="004738E9"/>
    <w:rsid w:val="00475403"/>
    <w:rsid w:val="004778D2"/>
    <w:rsid w:val="0048057C"/>
    <w:rsid w:val="0048208B"/>
    <w:rsid w:val="00483897"/>
    <w:rsid w:val="004842B6"/>
    <w:rsid w:val="004851ED"/>
    <w:rsid w:val="00485887"/>
    <w:rsid w:val="004902AA"/>
    <w:rsid w:val="0049133E"/>
    <w:rsid w:val="00491FDC"/>
    <w:rsid w:val="00493789"/>
    <w:rsid w:val="00494400"/>
    <w:rsid w:val="00494B00"/>
    <w:rsid w:val="00496854"/>
    <w:rsid w:val="004A0645"/>
    <w:rsid w:val="004A0886"/>
    <w:rsid w:val="004A0D4A"/>
    <w:rsid w:val="004A0DB2"/>
    <w:rsid w:val="004A193F"/>
    <w:rsid w:val="004A2BCC"/>
    <w:rsid w:val="004A2DAE"/>
    <w:rsid w:val="004A37F7"/>
    <w:rsid w:val="004A4CA2"/>
    <w:rsid w:val="004A587D"/>
    <w:rsid w:val="004A6504"/>
    <w:rsid w:val="004A6929"/>
    <w:rsid w:val="004B0AD6"/>
    <w:rsid w:val="004B182B"/>
    <w:rsid w:val="004B2EF9"/>
    <w:rsid w:val="004B557F"/>
    <w:rsid w:val="004B64B2"/>
    <w:rsid w:val="004B6F8C"/>
    <w:rsid w:val="004C12C7"/>
    <w:rsid w:val="004C2563"/>
    <w:rsid w:val="004C28EE"/>
    <w:rsid w:val="004C33A9"/>
    <w:rsid w:val="004C3D4D"/>
    <w:rsid w:val="004C5136"/>
    <w:rsid w:val="004C5FE8"/>
    <w:rsid w:val="004C6806"/>
    <w:rsid w:val="004C7108"/>
    <w:rsid w:val="004C792F"/>
    <w:rsid w:val="004D2586"/>
    <w:rsid w:val="004D26B3"/>
    <w:rsid w:val="004D341F"/>
    <w:rsid w:val="004D3B2F"/>
    <w:rsid w:val="004D4306"/>
    <w:rsid w:val="004D5372"/>
    <w:rsid w:val="004D7066"/>
    <w:rsid w:val="004E5A80"/>
    <w:rsid w:val="004F0193"/>
    <w:rsid w:val="004F02D0"/>
    <w:rsid w:val="004F031B"/>
    <w:rsid w:val="004F2C5E"/>
    <w:rsid w:val="004F4C85"/>
    <w:rsid w:val="004F6BA8"/>
    <w:rsid w:val="004F714E"/>
    <w:rsid w:val="004F760A"/>
    <w:rsid w:val="00500031"/>
    <w:rsid w:val="0050005C"/>
    <w:rsid w:val="00504690"/>
    <w:rsid w:val="0050618D"/>
    <w:rsid w:val="00507001"/>
    <w:rsid w:val="00507938"/>
    <w:rsid w:val="00507F8E"/>
    <w:rsid w:val="005107EB"/>
    <w:rsid w:val="00510F90"/>
    <w:rsid w:val="00512F32"/>
    <w:rsid w:val="00514329"/>
    <w:rsid w:val="0051489D"/>
    <w:rsid w:val="00514D45"/>
    <w:rsid w:val="00514E44"/>
    <w:rsid w:val="00517C2D"/>
    <w:rsid w:val="00520542"/>
    <w:rsid w:val="00521601"/>
    <w:rsid w:val="00524785"/>
    <w:rsid w:val="00524BB3"/>
    <w:rsid w:val="0052583C"/>
    <w:rsid w:val="00525963"/>
    <w:rsid w:val="005265EC"/>
    <w:rsid w:val="0052696B"/>
    <w:rsid w:val="00526C1C"/>
    <w:rsid w:val="00537D06"/>
    <w:rsid w:val="0054166F"/>
    <w:rsid w:val="00541851"/>
    <w:rsid w:val="005428EF"/>
    <w:rsid w:val="00543443"/>
    <w:rsid w:val="00551709"/>
    <w:rsid w:val="00552C8F"/>
    <w:rsid w:val="00555BE5"/>
    <w:rsid w:val="00556718"/>
    <w:rsid w:val="00560D8A"/>
    <w:rsid w:val="005611EE"/>
    <w:rsid w:val="005613D5"/>
    <w:rsid w:val="00561671"/>
    <w:rsid w:val="00562BED"/>
    <w:rsid w:val="00563E99"/>
    <w:rsid w:val="00563EF9"/>
    <w:rsid w:val="00566B84"/>
    <w:rsid w:val="005679E4"/>
    <w:rsid w:val="00570516"/>
    <w:rsid w:val="005709CD"/>
    <w:rsid w:val="00570D8B"/>
    <w:rsid w:val="00575150"/>
    <w:rsid w:val="00576254"/>
    <w:rsid w:val="005766BF"/>
    <w:rsid w:val="005770DA"/>
    <w:rsid w:val="0057731D"/>
    <w:rsid w:val="00580092"/>
    <w:rsid w:val="0058063D"/>
    <w:rsid w:val="005808B6"/>
    <w:rsid w:val="005813BF"/>
    <w:rsid w:val="00581845"/>
    <w:rsid w:val="005842AB"/>
    <w:rsid w:val="00584DDF"/>
    <w:rsid w:val="0058604E"/>
    <w:rsid w:val="005861AB"/>
    <w:rsid w:val="00590832"/>
    <w:rsid w:val="00592A70"/>
    <w:rsid w:val="00592F26"/>
    <w:rsid w:val="00594652"/>
    <w:rsid w:val="00594C10"/>
    <w:rsid w:val="005951EE"/>
    <w:rsid w:val="005952D8"/>
    <w:rsid w:val="00596AC6"/>
    <w:rsid w:val="00597DB1"/>
    <w:rsid w:val="005A006A"/>
    <w:rsid w:val="005A0B66"/>
    <w:rsid w:val="005A2A6C"/>
    <w:rsid w:val="005A2EEF"/>
    <w:rsid w:val="005A48C9"/>
    <w:rsid w:val="005A5516"/>
    <w:rsid w:val="005A7288"/>
    <w:rsid w:val="005A74CB"/>
    <w:rsid w:val="005A77ED"/>
    <w:rsid w:val="005A7C8D"/>
    <w:rsid w:val="005B149D"/>
    <w:rsid w:val="005B2441"/>
    <w:rsid w:val="005B42E5"/>
    <w:rsid w:val="005B4998"/>
    <w:rsid w:val="005B693F"/>
    <w:rsid w:val="005B6D47"/>
    <w:rsid w:val="005B7401"/>
    <w:rsid w:val="005C01EF"/>
    <w:rsid w:val="005C035A"/>
    <w:rsid w:val="005C069D"/>
    <w:rsid w:val="005C1920"/>
    <w:rsid w:val="005C31FD"/>
    <w:rsid w:val="005C3331"/>
    <w:rsid w:val="005C342C"/>
    <w:rsid w:val="005C4BCB"/>
    <w:rsid w:val="005C4F21"/>
    <w:rsid w:val="005C59C8"/>
    <w:rsid w:val="005C7766"/>
    <w:rsid w:val="005D0FC7"/>
    <w:rsid w:val="005D2351"/>
    <w:rsid w:val="005D27AC"/>
    <w:rsid w:val="005D2DB0"/>
    <w:rsid w:val="005D3F68"/>
    <w:rsid w:val="005D453F"/>
    <w:rsid w:val="005D5881"/>
    <w:rsid w:val="005D7D85"/>
    <w:rsid w:val="005E06DE"/>
    <w:rsid w:val="005E1067"/>
    <w:rsid w:val="005E3A5D"/>
    <w:rsid w:val="005E4B52"/>
    <w:rsid w:val="005E54DE"/>
    <w:rsid w:val="005E598A"/>
    <w:rsid w:val="005E64D8"/>
    <w:rsid w:val="005F07B3"/>
    <w:rsid w:val="005F0A70"/>
    <w:rsid w:val="005F2434"/>
    <w:rsid w:val="005F4503"/>
    <w:rsid w:val="005F4720"/>
    <w:rsid w:val="005F4A16"/>
    <w:rsid w:val="005F4BEB"/>
    <w:rsid w:val="005F4E97"/>
    <w:rsid w:val="006013CC"/>
    <w:rsid w:val="006033C6"/>
    <w:rsid w:val="00603715"/>
    <w:rsid w:val="0060510F"/>
    <w:rsid w:val="0060621F"/>
    <w:rsid w:val="00607C0A"/>
    <w:rsid w:val="00611F0F"/>
    <w:rsid w:val="0061269B"/>
    <w:rsid w:val="00612B38"/>
    <w:rsid w:val="00613DCB"/>
    <w:rsid w:val="0061493B"/>
    <w:rsid w:val="006160B0"/>
    <w:rsid w:val="006171CB"/>
    <w:rsid w:val="00620190"/>
    <w:rsid w:val="0062024F"/>
    <w:rsid w:val="006241F6"/>
    <w:rsid w:val="006242A3"/>
    <w:rsid w:val="00625D48"/>
    <w:rsid w:val="00626451"/>
    <w:rsid w:val="00630FA3"/>
    <w:rsid w:val="0063260B"/>
    <w:rsid w:val="00632781"/>
    <w:rsid w:val="00632DCC"/>
    <w:rsid w:val="00633519"/>
    <w:rsid w:val="00635A79"/>
    <w:rsid w:val="00635D71"/>
    <w:rsid w:val="006363B1"/>
    <w:rsid w:val="006373BA"/>
    <w:rsid w:val="0063781D"/>
    <w:rsid w:val="006379F9"/>
    <w:rsid w:val="00637E68"/>
    <w:rsid w:val="00644579"/>
    <w:rsid w:val="0064562B"/>
    <w:rsid w:val="00645689"/>
    <w:rsid w:val="00645BFE"/>
    <w:rsid w:val="00646081"/>
    <w:rsid w:val="0064609F"/>
    <w:rsid w:val="0065055C"/>
    <w:rsid w:val="00650875"/>
    <w:rsid w:val="00650A7C"/>
    <w:rsid w:val="00651E40"/>
    <w:rsid w:val="0065245F"/>
    <w:rsid w:val="00653135"/>
    <w:rsid w:val="006535FC"/>
    <w:rsid w:val="00656BF0"/>
    <w:rsid w:val="00656F40"/>
    <w:rsid w:val="0065752D"/>
    <w:rsid w:val="00657E1E"/>
    <w:rsid w:val="00665668"/>
    <w:rsid w:val="00665CDC"/>
    <w:rsid w:val="0066646E"/>
    <w:rsid w:val="00666D28"/>
    <w:rsid w:val="00666F1F"/>
    <w:rsid w:val="0066707E"/>
    <w:rsid w:val="00667688"/>
    <w:rsid w:val="0066794F"/>
    <w:rsid w:val="006679FA"/>
    <w:rsid w:val="00670094"/>
    <w:rsid w:val="00671BC5"/>
    <w:rsid w:val="00671F23"/>
    <w:rsid w:val="00673EE9"/>
    <w:rsid w:val="006750F4"/>
    <w:rsid w:val="0067529F"/>
    <w:rsid w:val="00680963"/>
    <w:rsid w:val="00680A50"/>
    <w:rsid w:val="00682949"/>
    <w:rsid w:val="00683521"/>
    <w:rsid w:val="00683C7B"/>
    <w:rsid w:val="00684064"/>
    <w:rsid w:val="0068479D"/>
    <w:rsid w:val="00686AA3"/>
    <w:rsid w:val="00687779"/>
    <w:rsid w:val="00691552"/>
    <w:rsid w:val="00693DD1"/>
    <w:rsid w:val="00695514"/>
    <w:rsid w:val="00696787"/>
    <w:rsid w:val="00696B92"/>
    <w:rsid w:val="006A295A"/>
    <w:rsid w:val="006A4855"/>
    <w:rsid w:val="006A6A33"/>
    <w:rsid w:val="006A75C4"/>
    <w:rsid w:val="006B0267"/>
    <w:rsid w:val="006B0806"/>
    <w:rsid w:val="006B0841"/>
    <w:rsid w:val="006B0F0C"/>
    <w:rsid w:val="006B19EB"/>
    <w:rsid w:val="006B1D96"/>
    <w:rsid w:val="006B1EF1"/>
    <w:rsid w:val="006B2C5B"/>
    <w:rsid w:val="006B2E04"/>
    <w:rsid w:val="006B4647"/>
    <w:rsid w:val="006B77D9"/>
    <w:rsid w:val="006C07A0"/>
    <w:rsid w:val="006C0C20"/>
    <w:rsid w:val="006C0F14"/>
    <w:rsid w:val="006C2C2C"/>
    <w:rsid w:val="006C4013"/>
    <w:rsid w:val="006C44E6"/>
    <w:rsid w:val="006C4F0C"/>
    <w:rsid w:val="006C5152"/>
    <w:rsid w:val="006C5739"/>
    <w:rsid w:val="006C7587"/>
    <w:rsid w:val="006D07E3"/>
    <w:rsid w:val="006D1666"/>
    <w:rsid w:val="006D1CC3"/>
    <w:rsid w:val="006D2D31"/>
    <w:rsid w:val="006D3010"/>
    <w:rsid w:val="006D3898"/>
    <w:rsid w:val="006D56E0"/>
    <w:rsid w:val="006D61CB"/>
    <w:rsid w:val="006D6310"/>
    <w:rsid w:val="006D6BC3"/>
    <w:rsid w:val="006D797E"/>
    <w:rsid w:val="006D7EC5"/>
    <w:rsid w:val="006E0000"/>
    <w:rsid w:val="006E13EC"/>
    <w:rsid w:val="006E1455"/>
    <w:rsid w:val="006E1930"/>
    <w:rsid w:val="006E764A"/>
    <w:rsid w:val="006F16FD"/>
    <w:rsid w:val="006F356C"/>
    <w:rsid w:val="006F4578"/>
    <w:rsid w:val="006F4C01"/>
    <w:rsid w:val="006F4E46"/>
    <w:rsid w:val="006F64E2"/>
    <w:rsid w:val="006F670A"/>
    <w:rsid w:val="006F717B"/>
    <w:rsid w:val="00700429"/>
    <w:rsid w:val="00703835"/>
    <w:rsid w:val="00703A7B"/>
    <w:rsid w:val="00705DDE"/>
    <w:rsid w:val="00707610"/>
    <w:rsid w:val="00707E5B"/>
    <w:rsid w:val="00711918"/>
    <w:rsid w:val="007141C6"/>
    <w:rsid w:val="00714208"/>
    <w:rsid w:val="00714AC0"/>
    <w:rsid w:val="00714F57"/>
    <w:rsid w:val="0071592E"/>
    <w:rsid w:val="007161FB"/>
    <w:rsid w:val="00716270"/>
    <w:rsid w:val="00716EAA"/>
    <w:rsid w:val="0071789E"/>
    <w:rsid w:val="007205AE"/>
    <w:rsid w:val="00721966"/>
    <w:rsid w:val="00722360"/>
    <w:rsid w:val="00723848"/>
    <w:rsid w:val="007250A2"/>
    <w:rsid w:val="00725241"/>
    <w:rsid w:val="00726861"/>
    <w:rsid w:val="0073066F"/>
    <w:rsid w:val="0073070B"/>
    <w:rsid w:val="007309CF"/>
    <w:rsid w:val="007325BF"/>
    <w:rsid w:val="007341B5"/>
    <w:rsid w:val="00734379"/>
    <w:rsid w:val="0073516F"/>
    <w:rsid w:val="007358FB"/>
    <w:rsid w:val="00735964"/>
    <w:rsid w:val="0073661E"/>
    <w:rsid w:val="00737427"/>
    <w:rsid w:val="007425FC"/>
    <w:rsid w:val="00742D2F"/>
    <w:rsid w:val="007462D2"/>
    <w:rsid w:val="00746C62"/>
    <w:rsid w:val="00746FAC"/>
    <w:rsid w:val="00747457"/>
    <w:rsid w:val="00751929"/>
    <w:rsid w:val="007519B9"/>
    <w:rsid w:val="007521A1"/>
    <w:rsid w:val="00752CB1"/>
    <w:rsid w:val="007547D8"/>
    <w:rsid w:val="00754DDE"/>
    <w:rsid w:val="00755A0F"/>
    <w:rsid w:val="00755F1B"/>
    <w:rsid w:val="00756E9C"/>
    <w:rsid w:val="00760451"/>
    <w:rsid w:val="00761225"/>
    <w:rsid w:val="00761386"/>
    <w:rsid w:val="00761599"/>
    <w:rsid w:val="0076231E"/>
    <w:rsid w:val="007652F5"/>
    <w:rsid w:val="007671F5"/>
    <w:rsid w:val="00770DBE"/>
    <w:rsid w:val="007711F1"/>
    <w:rsid w:val="007718DE"/>
    <w:rsid w:val="007725D2"/>
    <w:rsid w:val="00774ACF"/>
    <w:rsid w:val="00775AA8"/>
    <w:rsid w:val="00775AED"/>
    <w:rsid w:val="00776962"/>
    <w:rsid w:val="00777734"/>
    <w:rsid w:val="00777E1B"/>
    <w:rsid w:val="00780082"/>
    <w:rsid w:val="007800F6"/>
    <w:rsid w:val="00782AD2"/>
    <w:rsid w:val="007832E5"/>
    <w:rsid w:val="007835CB"/>
    <w:rsid w:val="007836AC"/>
    <w:rsid w:val="00783C09"/>
    <w:rsid w:val="00783CDE"/>
    <w:rsid w:val="00784568"/>
    <w:rsid w:val="00784A4B"/>
    <w:rsid w:val="0078531E"/>
    <w:rsid w:val="00785A7C"/>
    <w:rsid w:val="007876E7"/>
    <w:rsid w:val="00787A80"/>
    <w:rsid w:val="0079062C"/>
    <w:rsid w:val="007916A2"/>
    <w:rsid w:val="00792A31"/>
    <w:rsid w:val="00792F6C"/>
    <w:rsid w:val="00793854"/>
    <w:rsid w:val="00793B30"/>
    <w:rsid w:val="007946F4"/>
    <w:rsid w:val="00794787"/>
    <w:rsid w:val="007953B0"/>
    <w:rsid w:val="0079751F"/>
    <w:rsid w:val="007A12A4"/>
    <w:rsid w:val="007A26B0"/>
    <w:rsid w:val="007A536D"/>
    <w:rsid w:val="007A540D"/>
    <w:rsid w:val="007A77FC"/>
    <w:rsid w:val="007B2C7D"/>
    <w:rsid w:val="007B3C38"/>
    <w:rsid w:val="007B3D30"/>
    <w:rsid w:val="007B5CB0"/>
    <w:rsid w:val="007C0381"/>
    <w:rsid w:val="007C06DB"/>
    <w:rsid w:val="007C14FB"/>
    <w:rsid w:val="007C1BD7"/>
    <w:rsid w:val="007C2CE4"/>
    <w:rsid w:val="007C3954"/>
    <w:rsid w:val="007C3EFA"/>
    <w:rsid w:val="007C57F4"/>
    <w:rsid w:val="007C5D8A"/>
    <w:rsid w:val="007C6B70"/>
    <w:rsid w:val="007C6D18"/>
    <w:rsid w:val="007C7736"/>
    <w:rsid w:val="007C79F5"/>
    <w:rsid w:val="007D03E3"/>
    <w:rsid w:val="007D1F77"/>
    <w:rsid w:val="007D235F"/>
    <w:rsid w:val="007D4687"/>
    <w:rsid w:val="007D688E"/>
    <w:rsid w:val="007D6BD9"/>
    <w:rsid w:val="007D7E6F"/>
    <w:rsid w:val="007E2FFA"/>
    <w:rsid w:val="007E3905"/>
    <w:rsid w:val="007E5800"/>
    <w:rsid w:val="007E627A"/>
    <w:rsid w:val="007E68B5"/>
    <w:rsid w:val="007E6E09"/>
    <w:rsid w:val="007F0584"/>
    <w:rsid w:val="007F23DD"/>
    <w:rsid w:val="007F4726"/>
    <w:rsid w:val="007F617E"/>
    <w:rsid w:val="007F6BAD"/>
    <w:rsid w:val="007F7D44"/>
    <w:rsid w:val="00802C6E"/>
    <w:rsid w:val="00803B31"/>
    <w:rsid w:val="00803E4C"/>
    <w:rsid w:val="00804C5A"/>
    <w:rsid w:val="00805EF5"/>
    <w:rsid w:val="008060EB"/>
    <w:rsid w:val="008073A5"/>
    <w:rsid w:val="00811458"/>
    <w:rsid w:val="008117C4"/>
    <w:rsid w:val="00811D5A"/>
    <w:rsid w:val="0081612B"/>
    <w:rsid w:val="008166C5"/>
    <w:rsid w:val="008217A1"/>
    <w:rsid w:val="008220D4"/>
    <w:rsid w:val="0082364A"/>
    <w:rsid w:val="00826229"/>
    <w:rsid w:val="0083110E"/>
    <w:rsid w:val="00832957"/>
    <w:rsid w:val="008344FD"/>
    <w:rsid w:val="00834D01"/>
    <w:rsid w:val="00836655"/>
    <w:rsid w:val="00840DDD"/>
    <w:rsid w:val="00840FA8"/>
    <w:rsid w:val="00841985"/>
    <w:rsid w:val="00841AC1"/>
    <w:rsid w:val="00844D26"/>
    <w:rsid w:val="00845A9B"/>
    <w:rsid w:val="00845ADD"/>
    <w:rsid w:val="008463B7"/>
    <w:rsid w:val="008476BD"/>
    <w:rsid w:val="0085003B"/>
    <w:rsid w:val="008501CB"/>
    <w:rsid w:val="00851D36"/>
    <w:rsid w:val="008555E3"/>
    <w:rsid w:val="00857C0D"/>
    <w:rsid w:val="00860BC5"/>
    <w:rsid w:val="00860D7A"/>
    <w:rsid w:val="0086114A"/>
    <w:rsid w:val="008622FF"/>
    <w:rsid w:val="00862631"/>
    <w:rsid w:val="0086297D"/>
    <w:rsid w:val="00865A47"/>
    <w:rsid w:val="00870D1C"/>
    <w:rsid w:val="00873000"/>
    <w:rsid w:val="00873211"/>
    <w:rsid w:val="00873FE1"/>
    <w:rsid w:val="00874DB2"/>
    <w:rsid w:val="0087635F"/>
    <w:rsid w:val="00880788"/>
    <w:rsid w:val="008829B7"/>
    <w:rsid w:val="00885C8A"/>
    <w:rsid w:val="008867CE"/>
    <w:rsid w:val="00887839"/>
    <w:rsid w:val="0089149A"/>
    <w:rsid w:val="0089266C"/>
    <w:rsid w:val="008927F8"/>
    <w:rsid w:val="00892FD9"/>
    <w:rsid w:val="00894BCB"/>
    <w:rsid w:val="00895F5C"/>
    <w:rsid w:val="00896242"/>
    <w:rsid w:val="008964DE"/>
    <w:rsid w:val="00896BB1"/>
    <w:rsid w:val="0089719E"/>
    <w:rsid w:val="008A2166"/>
    <w:rsid w:val="008A22BC"/>
    <w:rsid w:val="008A2DF0"/>
    <w:rsid w:val="008A4061"/>
    <w:rsid w:val="008A51B7"/>
    <w:rsid w:val="008A60EE"/>
    <w:rsid w:val="008A62DA"/>
    <w:rsid w:val="008A7947"/>
    <w:rsid w:val="008B0554"/>
    <w:rsid w:val="008B0A2E"/>
    <w:rsid w:val="008B3038"/>
    <w:rsid w:val="008B322A"/>
    <w:rsid w:val="008B3D80"/>
    <w:rsid w:val="008B41E0"/>
    <w:rsid w:val="008B431A"/>
    <w:rsid w:val="008B43AC"/>
    <w:rsid w:val="008B641E"/>
    <w:rsid w:val="008B74FB"/>
    <w:rsid w:val="008B763C"/>
    <w:rsid w:val="008C22A9"/>
    <w:rsid w:val="008C3F94"/>
    <w:rsid w:val="008C6114"/>
    <w:rsid w:val="008C6861"/>
    <w:rsid w:val="008C7278"/>
    <w:rsid w:val="008C7334"/>
    <w:rsid w:val="008D2F83"/>
    <w:rsid w:val="008D3078"/>
    <w:rsid w:val="008D576D"/>
    <w:rsid w:val="008D60FD"/>
    <w:rsid w:val="008D73ED"/>
    <w:rsid w:val="008E2101"/>
    <w:rsid w:val="008E69D5"/>
    <w:rsid w:val="008E7B8E"/>
    <w:rsid w:val="008F04ED"/>
    <w:rsid w:val="008F1CD0"/>
    <w:rsid w:val="008F4B07"/>
    <w:rsid w:val="008F4F11"/>
    <w:rsid w:val="00900BDF"/>
    <w:rsid w:val="00900D1C"/>
    <w:rsid w:val="009029FB"/>
    <w:rsid w:val="009046F3"/>
    <w:rsid w:val="00905394"/>
    <w:rsid w:val="00905679"/>
    <w:rsid w:val="009060E1"/>
    <w:rsid w:val="0090627C"/>
    <w:rsid w:val="0090723D"/>
    <w:rsid w:val="00912534"/>
    <w:rsid w:val="00912E7B"/>
    <w:rsid w:val="00914056"/>
    <w:rsid w:val="00915943"/>
    <w:rsid w:val="00915F6B"/>
    <w:rsid w:val="00916190"/>
    <w:rsid w:val="00917ED6"/>
    <w:rsid w:val="009220B5"/>
    <w:rsid w:val="00923D14"/>
    <w:rsid w:val="00925B2A"/>
    <w:rsid w:val="00925B70"/>
    <w:rsid w:val="00925FD7"/>
    <w:rsid w:val="00926BB8"/>
    <w:rsid w:val="00926BDD"/>
    <w:rsid w:val="00927229"/>
    <w:rsid w:val="00927264"/>
    <w:rsid w:val="00927BD0"/>
    <w:rsid w:val="00930732"/>
    <w:rsid w:val="00931671"/>
    <w:rsid w:val="00932160"/>
    <w:rsid w:val="0093387B"/>
    <w:rsid w:val="0093394C"/>
    <w:rsid w:val="00933B11"/>
    <w:rsid w:val="00934779"/>
    <w:rsid w:val="00935245"/>
    <w:rsid w:val="0093678D"/>
    <w:rsid w:val="00940BA5"/>
    <w:rsid w:val="0094136A"/>
    <w:rsid w:val="00943B70"/>
    <w:rsid w:val="00943C16"/>
    <w:rsid w:val="009446B5"/>
    <w:rsid w:val="00944BF6"/>
    <w:rsid w:val="00944C8D"/>
    <w:rsid w:val="009456E3"/>
    <w:rsid w:val="00946254"/>
    <w:rsid w:val="00947676"/>
    <w:rsid w:val="00947B0B"/>
    <w:rsid w:val="009518FC"/>
    <w:rsid w:val="009522D2"/>
    <w:rsid w:val="0095283C"/>
    <w:rsid w:val="00953215"/>
    <w:rsid w:val="00953383"/>
    <w:rsid w:val="00953DBC"/>
    <w:rsid w:val="00954F60"/>
    <w:rsid w:val="00955839"/>
    <w:rsid w:val="00957A1C"/>
    <w:rsid w:val="00961F24"/>
    <w:rsid w:val="009623E4"/>
    <w:rsid w:val="009640BD"/>
    <w:rsid w:val="00965B2A"/>
    <w:rsid w:val="00966469"/>
    <w:rsid w:val="009677A4"/>
    <w:rsid w:val="00972A26"/>
    <w:rsid w:val="00974261"/>
    <w:rsid w:val="00974EA7"/>
    <w:rsid w:val="0097582A"/>
    <w:rsid w:val="009764B7"/>
    <w:rsid w:val="0098084F"/>
    <w:rsid w:val="00981C38"/>
    <w:rsid w:val="0098328D"/>
    <w:rsid w:val="00983B5F"/>
    <w:rsid w:val="00984D71"/>
    <w:rsid w:val="009850B8"/>
    <w:rsid w:val="0098531F"/>
    <w:rsid w:val="009875BE"/>
    <w:rsid w:val="00987C3A"/>
    <w:rsid w:val="00991B39"/>
    <w:rsid w:val="00991FD2"/>
    <w:rsid w:val="00992E9F"/>
    <w:rsid w:val="009944EC"/>
    <w:rsid w:val="00994F7A"/>
    <w:rsid w:val="00995A59"/>
    <w:rsid w:val="00995EF4"/>
    <w:rsid w:val="0099686F"/>
    <w:rsid w:val="009A6392"/>
    <w:rsid w:val="009A6D8F"/>
    <w:rsid w:val="009A79A8"/>
    <w:rsid w:val="009B0B59"/>
    <w:rsid w:val="009B0FC3"/>
    <w:rsid w:val="009B12DC"/>
    <w:rsid w:val="009B54EB"/>
    <w:rsid w:val="009B5FC3"/>
    <w:rsid w:val="009B682B"/>
    <w:rsid w:val="009B795C"/>
    <w:rsid w:val="009C0CA4"/>
    <w:rsid w:val="009C0F3F"/>
    <w:rsid w:val="009C1156"/>
    <w:rsid w:val="009C6499"/>
    <w:rsid w:val="009D148D"/>
    <w:rsid w:val="009D1C79"/>
    <w:rsid w:val="009D1D16"/>
    <w:rsid w:val="009D1E87"/>
    <w:rsid w:val="009D22BD"/>
    <w:rsid w:val="009D2A63"/>
    <w:rsid w:val="009D4278"/>
    <w:rsid w:val="009D5757"/>
    <w:rsid w:val="009E1896"/>
    <w:rsid w:val="009E1975"/>
    <w:rsid w:val="009E2AE2"/>
    <w:rsid w:val="009E3AE6"/>
    <w:rsid w:val="009E3B9C"/>
    <w:rsid w:val="009E5803"/>
    <w:rsid w:val="009E70F7"/>
    <w:rsid w:val="009F0D86"/>
    <w:rsid w:val="009F44ED"/>
    <w:rsid w:val="009F6324"/>
    <w:rsid w:val="00A0340C"/>
    <w:rsid w:val="00A04D3F"/>
    <w:rsid w:val="00A072EF"/>
    <w:rsid w:val="00A1022A"/>
    <w:rsid w:val="00A111AB"/>
    <w:rsid w:val="00A12C5C"/>
    <w:rsid w:val="00A137D8"/>
    <w:rsid w:val="00A148D5"/>
    <w:rsid w:val="00A149BD"/>
    <w:rsid w:val="00A15071"/>
    <w:rsid w:val="00A159BA"/>
    <w:rsid w:val="00A20426"/>
    <w:rsid w:val="00A216E8"/>
    <w:rsid w:val="00A218C9"/>
    <w:rsid w:val="00A23BF3"/>
    <w:rsid w:val="00A23ECC"/>
    <w:rsid w:val="00A253D9"/>
    <w:rsid w:val="00A266F0"/>
    <w:rsid w:val="00A2733E"/>
    <w:rsid w:val="00A276CE"/>
    <w:rsid w:val="00A31234"/>
    <w:rsid w:val="00A31E46"/>
    <w:rsid w:val="00A32564"/>
    <w:rsid w:val="00A33FCF"/>
    <w:rsid w:val="00A35D6C"/>
    <w:rsid w:val="00A3790E"/>
    <w:rsid w:val="00A40AFE"/>
    <w:rsid w:val="00A40B03"/>
    <w:rsid w:val="00A4106A"/>
    <w:rsid w:val="00A427B6"/>
    <w:rsid w:val="00A45596"/>
    <w:rsid w:val="00A457F1"/>
    <w:rsid w:val="00A45896"/>
    <w:rsid w:val="00A47822"/>
    <w:rsid w:val="00A5023D"/>
    <w:rsid w:val="00A53B19"/>
    <w:rsid w:val="00A57E99"/>
    <w:rsid w:val="00A65A1D"/>
    <w:rsid w:val="00A66E9E"/>
    <w:rsid w:val="00A67917"/>
    <w:rsid w:val="00A70844"/>
    <w:rsid w:val="00A71BD1"/>
    <w:rsid w:val="00A744CA"/>
    <w:rsid w:val="00A7672F"/>
    <w:rsid w:val="00A80A2C"/>
    <w:rsid w:val="00A8401C"/>
    <w:rsid w:val="00A84092"/>
    <w:rsid w:val="00A84F8D"/>
    <w:rsid w:val="00A850AE"/>
    <w:rsid w:val="00A86282"/>
    <w:rsid w:val="00A87483"/>
    <w:rsid w:val="00A8797B"/>
    <w:rsid w:val="00A91412"/>
    <w:rsid w:val="00A9225C"/>
    <w:rsid w:val="00A930A2"/>
    <w:rsid w:val="00A9491B"/>
    <w:rsid w:val="00A956A3"/>
    <w:rsid w:val="00A9615D"/>
    <w:rsid w:val="00AA09C2"/>
    <w:rsid w:val="00AA1755"/>
    <w:rsid w:val="00AA2D20"/>
    <w:rsid w:val="00AA40AD"/>
    <w:rsid w:val="00AA4E83"/>
    <w:rsid w:val="00AA75CD"/>
    <w:rsid w:val="00AB1BD1"/>
    <w:rsid w:val="00AB25EB"/>
    <w:rsid w:val="00AB2AFC"/>
    <w:rsid w:val="00AB3FE2"/>
    <w:rsid w:val="00AB5C0F"/>
    <w:rsid w:val="00AB5CCB"/>
    <w:rsid w:val="00AB6EAD"/>
    <w:rsid w:val="00AC0019"/>
    <w:rsid w:val="00AC1A23"/>
    <w:rsid w:val="00AC26F7"/>
    <w:rsid w:val="00AC2F9A"/>
    <w:rsid w:val="00AC32D4"/>
    <w:rsid w:val="00AD2B9B"/>
    <w:rsid w:val="00AD4357"/>
    <w:rsid w:val="00AD4FF6"/>
    <w:rsid w:val="00AD5CB3"/>
    <w:rsid w:val="00AD5F69"/>
    <w:rsid w:val="00AD7849"/>
    <w:rsid w:val="00AD799C"/>
    <w:rsid w:val="00AE15AB"/>
    <w:rsid w:val="00AE1A3E"/>
    <w:rsid w:val="00AE2832"/>
    <w:rsid w:val="00AE351A"/>
    <w:rsid w:val="00AE40DE"/>
    <w:rsid w:val="00AE6472"/>
    <w:rsid w:val="00AE6941"/>
    <w:rsid w:val="00AF1F18"/>
    <w:rsid w:val="00AF24A1"/>
    <w:rsid w:val="00AF24A2"/>
    <w:rsid w:val="00AF28F6"/>
    <w:rsid w:val="00AF3F6A"/>
    <w:rsid w:val="00AF46D2"/>
    <w:rsid w:val="00AF51DD"/>
    <w:rsid w:val="00AF79D1"/>
    <w:rsid w:val="00B01F37"/>
    <w:rsid w:val="00B02213"/>
    <w:rsid w:val="00B029C8"/>
    <w:rsid w:val="00B0341D"/>
    <w:rsid w:val="00B03B43"/>
    <w:rsid w:val="00B04A0F"/>
    <w:rsid w:val="00B05198"/>
    <w:rsid w:val="00B058B8"/>
    <w:rsid w:val="00B05A32"/>
    <w:rsid w:val="00B05ED6"/>
    <w:rsid w:val="00B07D7E"/>
    <w:rsid w:val="00B07E64"/>
    <w:rsid w:val="00B105FF"/>
    <w:rsid w:val="00B10720"/>
    <w:rsid w:val="00B139AF"/>
    <w:rsid w:val="00B153FE"/>
    <w:rsid w:val="00B15561"/>
    <w:rsid w:val="00B156D4"/>
    <w:rsid w:val="00B1575B"/>
    <w:rsid w:val="00B15E2C"/>
    <w:rsid w:val="00B17460"/>
    <w:rsid w:val="00B21231"/>
    <w:rsid w:val="00B23018"/>
    <w:rsid w:val="00B23609"/>
    <w:rsid w:val="00B23D61"/>
    <w:rsid w:val="00B308B7"/>
    <w:rsid w:val="00B318E2"/>
    <w:rsid w:val="00B33B3B"/>
    <w:rsid w:val="00B346DB"/>
    <w:rsid w:val="00B3526B"/>
    <w:rsid w:val="00B36C68"/>
    <w:rsid w:val="00B36D5B"/>
    <w:rsid w:val="00B3789F"/>
    <w:rsid w:val="00B37954"/>
    <w:rsid w:val="00B404D6"/>
    <w:rsid w:val="00B45CAE"/>
    <w:rsid w:val="00B47CDE"/>
    <w:rsid w:val="00B54A49"/>
    <w:rsid w:val="00B55B60"/>
    <w:rsid w:val="00B56F60"/>
    <w:rsid w:val="00B61702"/>
    <w:rsid w:val="00B63E7D"/>
    <w:rsid w:val="00B66261"/>
    <w:rsid w:val="00B669CD"/>
    <w:rsid w:val="00B67CA9"/>
    <w:rsid w:val="00B700D5"/>
    <w:rsid w:val="00B709E4"/>
    <w:rsid w:val="00B75A7A"/>
    <w:rsid w:val="00B76777"/>
    <w:rsid w:val="00B77658"/>
    <w:rsid w:val="00B77E02"/>
    <w:rsid w:val="00B8376E"/>
    <w:rsid w:val="00B84D0C"/>
    <w:rsid w:val="00B853C1"/>
    <w:rsid w:val="00B8572A"/>
    <w:rsid w:val="00B8752A"/>
    <w:rsid w:val="00B90081"/>
    <w:rsid w:val="00B92745"/>
    <w:rsid w:val="00B93A1B"/>
    <w:rsid w:val="00B97678"/>
    <w:rsid w:val="00B97B27"/>
    <w:rsid w:val="00BA11B1"/>
    <w:rsid w:val="00BA3238"/>
    <w:rsid w:val="00BA3510"/>
    <w:rsid w:val="00BA39C3"/>
    <w:rsid w:val="00BA543D"/>
    <w:rsid w:val="00BA6C7D"/>
    <w:rsid w:val="00BB0912"/>
    <w:rsid w:val="00BB15D6"/>
    <w:rsid w:val="00BB258E"/>
    <w:rsid w:val="00BB2883"/>
    <w:rsid w:val="00BB2AE9"/>
    <w:rsid w:val="00BB50E6"/>
    <w:rsid w:val="00BB5468"/>
    <w:rsid w:val="00BB6614"/>
    <w:rsid w:val="00BC181B"/>
    <w:rsid w:val="00BC370B"/>
    <w:rsid w:val="00BC3F85"/>
    <w:rsid w:val="00BC705D"/>
    <w:rsid w:val="00BD14B4"/>
    <w:rsid w:val="00BD16CE"/>
    <w:rsid w:val="00BD3810"/>
    <w:rsid w:val="00BD5ABA"/>
    <w:rsid w:val="00BD5D71"/>
    <w:rsid w:val="00BD6715"/>
    <w:rsid w:val="00BE183C"/>
    <w:rsid w:val="00BE29CB"/>
    <w:rsid w:val="00BE300B"/>
    <w:rsid w:val="00BE7396"/>
    <w:rsid w:val="00BE73BD"/>
    <w:rsid w:val="00BE7E70"/>
    <w:rsid w:val="00BF036C"/>
    <w:rsid w:val="00BF0EAE"/>
    <w:rsid w:val="00BF0EC5"/>
    <w:rsid w:val="00BF17D8"/>
    <w:rsid w:val="00BF20C4"/>
    <w:rsid w:val="00BF23FB"/>
    <w:rsid w:val="00BF3B48"/>
    <w:rsid w:val="00BF43C3"/>
    <w:rsid w:val="00C01194"/>
    <w:rsid w:val="00C0437F"/>
    <w:rsid w:val="00C0472E"/>
    <w:rsid w:val="00C0502A"/>
    <w:rsid w:val="00C07252"/>
    <w:rsid w:val="00C07405"/>
    <w:rsid w:val="00C11CF1"/>
    <w:rsid w:val="00C12C2F"/>
    <w:rsid w:val="00C13A9D"/>
    <w:rsid w:val="00C154E3"/>
    <w:rsid w:val="00C15654"/>
    <w:rsid w:val="00C21CD3"/>
    <w:rsid w:val="00C250F6"/>
    <w:rsid w:val="00C30187"/>
    <w:rsid w:val="00C30E98"/>
    <w:rsid w:val="00C3113E"/>
    <w:rsid w:val="00C32262"/>
    <w:rsid w:val="00C33CE0"/>
    <w:rsid w:val="00C34DB6"/>
    <w:rsid w:val="00C35524"/>
    <w:rsid w:val="00C35601"/>
    <w:rsid w:val="00C36B80"/>
    <w:rsid w:val="00C37708"/>
    <w:rsid w:val="00C37806"/>
    <w:rsid w:val="00C37A30"/>
    <w:rsid w:val="00C4305A"/>
    <w:rsid w:val="00C47727"/>
    <w:rsid w:val="00C51680"/>
    <w:rsid w:val="00C51A0F"/>
    <w:rsid w:val="00C529A7"/>
    <w:rsid w:val="00C52EA8"/>
    <w:rsid w:val="00C52FB8"/>
    <w:rsid w:val="00C534AE"/>
    <w:rsid w:val="00C540E8"/>
    <w:rsid w:val="00C54726"/>
    <w:rsid w:val="00C54E23"/>
    <w:rsid w:val="00C567F4"/>
    <w:rsid w:val="00C57202"/>
    <w:rsid w:val="00C61E7F"/>
    <w:rsid w:val="00C6720D"/>
    <w:rsid w:val="00C6770E"/>
    <w:rsid w:val="00C70C5B"/>
    <w:rsid w:val="00C73150"/>
    <w:rsid w:val="00C737A5"/>
    <w:rsid w:val="00C738EA"/>
    <w:rsid w:val="00C73A7C"/>
    <w:rsid w:val="00C74E50"/>
    <w:rsid w:val="00C752C5"/>
    <w:rsid w:val="00C77E9A"/>
    <w:rsid w:val="00C77EBD"/>
    <w:rsid w:val="00C8018C"/>
    <w:rsid w:val="00C8025C"/>
    <w:rsid w:val="00C83384"/>
    <w:rsid w:val="00C840C1"/>
    <w:rsid w:val="00C842C3"/>
    <w:rsid w:val="00C84A79"/>
    <w:rsid w:val="00C84E43"/>
    <w:rsid w:val="00C859C6"/>
    <w:rsid w:val="00C85EE2"/>
    <w:rsid w:val="00C86B65"/>
    <w:rsid w:val="00C9154C"/>
    <w:rsid w:val="00C918BF"/>
    <w:rsid w:val="00C93624"/>
    <w:rsid w:val="00C93674"/>
    <w:rsid w:val="00C9395B"/>
    <w:rsid w:val="00C9677D"/>
    <w:rsid w:val="00C9770F"/>
    <w:rsid w:val="00CA04E2"/>
    <w:rsid w:val="00CA0B16"/>
    <w:rsid w:val="00CA1309"/>
    <w:rsid w:val="00CA1A8A"/>
    <w:rsid w:val="00CA24F8"/>
    <w:rsid w:val="00CA2681"/>
    <w:rsid w:val="00CA43D1"/>
    <w:rsid w:val="00CA4737"/>
    <w:rsid w:val="00CA5B13"/>
    <w:rsid w:val="00CA66BC"/>
    <w:rsid w:val="00CB19B0"/>
    <w:rsid w:val="00CB19F8"/>
    <w:rsid w:val="00CB3D08"/>
    <w:rsid w:val="00CB4346"/>
    <w:rsid w:val="00CB4347"/>
    <w:rsid w:val="00CB4AD9"/>
    <w:rsid w:val="00CB5209"/>
    <w:rsid w:val="00CC05F2"/>
    <w:rsid w:val="00CC11C7"/>
    <w:rsid w:val="00CC14A0"/>
    <w:rsid w:val="00CC1520"/>
    <w:rsid w:val="00CC4884"/>
    <w:rsid w:val="00CC5D6C"/>
    <w:rsid w:val="00CC6445"/>
    <w:rsid w:val="00CC703F"/>
    <w:rsid w:val="00CD05B3"/>
    <w:rsid w:val="00CD182E"/>
    <w:rsid w:val="00CD2518"/>
    <w:rsid w:val="00CD4152"/>
    <w:rsid w:val="00CD45B4"/>
    <w:rsid w:val="00CD502E"/>
    <w:rsid w:val="00CD5587"/>
    <w:rsid w:val="00CD5EA1"/>
    <w:rsid w:val="00CE0446"/>
    <w:rsid w:val="00CE0F92"/>
    <w:rsid w:val="00CE2369"/>
    <w:rsid w:val="00CE2E54"/>
    <w:rsid w:val="00CE41E3"/>
    <w:rsid w:val="00CE46DD"/>
    <w:rsid w:val="00CE5466"/>
    <w:rsid w:val="00CE5D9B"/>
    <w:rsid w:val="00CE7A2F"/>
    <w:rsid w:val="00CF0376"/>
    <w:rsid w:val="00CF24B2"/>
    <w:rsid w:val="00CF5346"/>
    <w:rsid w:val="00CF5442"/>
    <w:rsid w:val="00CF5688"/>
    <w:rsid w:val="00CF6977"/>
    <w:rsid w:val="00D0235D"/>
    <w:rsid w:val="00D04D02"/>
    <w:rsid w:val="00D0502D"/>
    <w:rsid w:val="00D05E9F"/>
    <w:rsid w:val="00D06283"/>
    <w:rsid w:val="00D07BE3"/>
    <w:rsid w:val="00D10AE0"/>
    <w:rsid w:val="00D111EE"/>
    <w:rsid w:val="00D130FB"/>
    <w:rsid w:val="00D1377A"/>
    <w:rsid w:val="00D140B7"/>
    <w:rsid w:val="00D1415A"/>
    <w:rsid w:val="00D156B0"/>
    <w:rsid w:val="00D172D8"/>
    <w:rsid w:val="00D1788F"/>
    <w:rsid w:val="00D17D1B"/>
    <w:rsid w:val="00D20488"/>
    <w:rsid w:val="00D2048C"/>
    <w:rsid w:val="00D20E7F"/>
    <w:rsid w:val="00D2333A"/>
    <w:rsid w:val="00D245F3"/>
    <w:rsid w:val="00D26493"/>
    <w:rsid w:val="00D26D83"/>
    <w:rsid w:val="00D30B61"/>
    <w:rsid w:val="00D31BE7"/>
    <w:rsid w:val="00D3330B"/>
    <w:rsid w:val="00D3369E"/>
    <w:rsid w:val="00D35529"/>
    <w:rsid w:val="00D35ABD"/>
    <w:rsid w:val="00D35D5A"/>
    <w:rsid w:val="00D3693C"/>
    <w:rsid w:val="00D40281"/>
    <w:rsid w:val="00D406E6"/>
    <w:rsid w:val="00D41685"/>
    <w:rsid w:val="00D42CD9"/>
    <w:rsid w:val="00D431BB"/>
    <w:rsid w:val="00D477AC"/>
    <w:rsid w:val="00D47DC0"/>
    <w:rsid w:val="00D47F53"/>
    <w:rsid w:val="00D50C82"/>
    <w:rsid w:val="00D50F1A"/>
    <w:rsid w:val="00D514B4"/>
    <w:rsid w:val="00D519A4"/>
    <w:rsid w:val="00D5219A"/>
    <w:rsid w:val="00D541C2"/>
    <w:rsid w:val="00D553D6"/>
    <w:rsid w:val="00D56577"/>
    <w:rsid w:val="00D56A54"/>
    <w:rsid w:val="00D56D26"/>
    <w:rsid w:val="00D5722F"/>
    <w:rsid w:val="00D579C2"/>
    <w:rsid w:val="00D61201"/>
    <w:rsid w:val="00D614F8"/>
    <w:rsid w:val="00D617A0"/>
    <w:rsid w:val="00D61ED6"/>
    <w:rsid w:val="00D6285A"/>
    <w:rsid w:val="00D6372F"/>
    <w:rsid w:val="00D64111"/>
    <w:rsid w:val="00D643BB"/>
    <w:rsid w:val="00D64843"/>
    <w:rsid w:val="00D653C5"/>
    <w:rsid w:val="00D66F5B"/>
    <w:rsid w:val="00D6730E"/>
    <w:rsid w:val="00D71752"/>
    <w:rsid w:val="00D71FCD"/>
    <w:rsid w:val="00D726F7"/>
    <w:rsid w:val="00D727A0"/>
    <w:rsid w:val="00D73D2A"/>
    <w:rsid w:val="00D75B29"/>
    <w:rsid w:val="00D82B13"/>
    <w:rsid w:val="00D82F0F"/>
    <w:rsid w:val="00D82F40"/>
    <w:rsid w:val="00D83691"/>
    <w:rsid w:val="00D84CF5"/>
    <w:rsid w:val="00D8706D"/>
    <w:rsid w:val="00D91BCC"/>
    <w:rsid w:val="00D93C7A"/>
    <w:rsid w:val="00D94031"/>
    <w:rsid w:val="00D944DA"/>
    <w:rsid w:val="00D946D0"/>
    <w:rsid w:val="00D95003"/>
    <w:rsid w:val="00D96284"/>
    <w:rsid w:val="00D9657F"/>
    <w:rsid w:val="00D968C6"/>
    <w:rsid w:val="00D97891"/>
    <w:rsid w:val="00DA06B6"/>
    <w:rsid w:val="00DA14D5"/>
    <w:rsid w:val="00DA1F08"/>
    <w:rsid w:val="00DA2A9C"/>
    <w:rsid w:val="00DA453C"/>
    <w:rsid w:val="00DA61AF"/>
    <w:rsid w:val="00DA66EA"/>
    <w:rsid w:val="00DB0121"/>
    <w:rsid w:val="00DB01FC"/>
    <w:rsid w:val="00DB2230"/>
    <w:rsid w:val="00DB259E"/>
    <w:rsid w:val="00DB3C6C"/>
    <w:rsid w:val="00DB593B"/>
    <w:rsid w:val="00DB68F1"/>
    <w:rsid w:val="00DB7B93"/>
    <w:rsid w:val="00DB7CB2"/>
    <w:rsid w:val="00DC082E"/>
    <w:rsid w:val="00DC2422"/>
    <w:rsid w:val="00DC2D8A"/>
    <w:rsid w:val="00DC30E2"/>
    <w:rsid w:val="00DC47C9"/>
    <w:rsid w:val="00DC4D01"/>
    <w:rsid w:val="00DC5B8B"/>
    <w:rsid w:val="00DC60A7"/>
    <w:rsid w:val="00DC70F7"/>
    <w:rsid w:val="00DD0821"/>
    <w:rsid w:val="00DD094C"/>
    <w:rsid w:val="00DD2345"/>
    <w:rsid w:val="00DD2777"/>
    <w:rsid w:val="00DD2A22"/>
    <w:rsid w:val="00DD454A"/>
    <w:rsid w:val="00DD4865"/>
    <w:rsid w:val="00DD6534"/>
    <w:rsid w:val="00DD73CE"/>
    <w:rsid w:val="00DD7D2C"/>
    <w:rsid w:val="00DE339E"/>
    <w:rsid w:val="00DE340B"/>
    <w:rsid w:val="00DE3C26"/>
    <w:rsid w:val="00DE543C"/>
    <w:rsid w:val="00DE6768"/>
    <w:rsid w:val="00DE6A0F"/>
    <w:rsid w:val="00DF10EB"/>
    <w:rsid w:val="00DF1AAE"/>
    <w:rsid w:val="00DF2B5D"/>
    <w:rsid w:val="00DF2E1F"/>
    <w:rsid w:val="00DF4D68"/>
    <w:rsid w:val="00DF4EDD"/>
    <w:rsid w:val="00DF5050"/>
    <w:rsid w:val="00DF5AC7"/>
    <w:rsid w:val="00DF6601"/>
    <w:rsid w:val="00DF70B4"/>
    <w:rsid w:val="00E01FD2"/>
    <w:rsid w:val="00E036F1"/>
    <w:rsid w:val="00E048D0"/>
    <w:rsid w:val="00E07127"/>
    <w:rsid w:val="00E07161"/>
    <w:rsid w:val="00E071A0"/>
    <w:rsid w:val="00E07C93"/>
    <w:rsid w:val="00E13D3F"/>
    <w:rsid w:val="00E204A7"/>
    <w:rsid w:val="00E208BF"/>
    <w:rsid w:val="00E20B1C"/>
    <w:rsid w:val="00E213D1"/>
    <w:rsid w:val="00E2177B"/>
    <w:rsid w:val="00E21E14"/>
    <w:rsid w:val="00E229C9"/>
    <w:rsid w:val="00E24840"/>
    <w:rsid w:val="00E24B41"/>
    <w:rsid w:val="00E27A38"/>
    <w:rsid w:val="00E31E5B"/>
    <w:rsid w:val="00E33A46"/>
    <w:rsid w:val="00E35FCB"/>
    <w:rsid w:val="00E41A6F"/>
    <w:rsid w:val="00E42836"/>
    <w:rsid w:val="00E4300A"/>
    <w:rsid w:val="00E43416"/>
    <w:rsid w:val="00E43916"/>
    <w:rsid w:val="00E43C8E"/>
    <w:rsid w:val="00E43E8F"/>
    <w:rsid w:val="00E4416F"/>
    <w:rsid w:val="00E457E3"/>
    <w:rsid w:val="00E47ECB"/>
    <w:rsid w:val="00E51F8B"/>
    <w:rsid w:val="00E53E09"/>
    <w:rsid w:val="00E54ACA"/>
    <w:rsid w:val="00E55B97"/>
    <w:rsid w:val="00E57471"/>
    <w:rsid w:val="00E623D5"/>
    <w:rsid w:val="00E6296A"/>
    <w:rsid w:val="00E63889"/>
    <w:rsid w:val="00E64768"/>
    <w:rsid w:val="00E65331"/>
    <w:rsid w:val="00E670F1"/>
    <w:rsid w:val="00E7039E"/>
    <w:rsid w:val="00E70F22"/>
    <w:rsid w:val="00E73172"/>
    <w:rsid w:val="00E75C70"/>
    <w:rsid w:val="00E77575"/>
    <w:rsid w:val="00E80484"/>
    <w:rsid w:val="00E81BB9"/>
    <w:rsid w:val="00E83A31"/>
    <w:rsid w:val="00E83D42"/>
    <w:rsid w:val="00E840E8"/>
    <w:rsid w:val="00E8455D"/>
    <w:rsid w:val="00E85D60"/>
    <w:rsid w:val="00E867E5"/>
    <w:rsid w:val="00E86D9F"/>
    <w:rsid w:val="00E87007"/>
    <w:rsid w:val="00E879B6"/>
    <w:rsid w:val="00E906A1"/>
    <w:rsid w:val="00E93BA5"/>
    <w:rsid w:val="00E94697"/>
    <w:rsid w:val="00E946BF"/>
    <w:rsid w:val="00E96635"/>
    <w:rsid w:val="00E9668B"/>
    <w:rsid w:val="00E978D5"/>
    <w:rsid w:val="00E97B2E"/>
    <w:rsid w:val="00EA1640"/>
    <w:rsid w:val="00EA1DC2"/>
    <w:rsid w:val="00EA1E25"/>
    <w:rsid w:val="00EA3D39"/>
    <w:rsid w:val="00EA52CC"/>
    <w:rsid w:val="00EA5C89"/>
    <w:rsid w:val="00EB1072"/>
    <w:rsid w:val="00EB1F89"/>
    <w:rsid w:val="00EB3540"/>
    <w:rsid w:val="00EB45DE"/>
    <w:rsid w:val="00EB4A0A"/>
    <w:rsid w:val="00EB54EA"/>
    <w:rsid w:val="00EB6D82"/>
    <w:rsid w:val="00EB6E7B"/>
    <w:rsid w:val="00EB74D1"/>
    <w:rsid w:val="00EC03C9"/>
    <w:rsid w:val="00EC215D"/>
    <w:rsid w:val="00EC231E"/>
    <w:rsid w:val="00EC32FD"/>
    <w:rsid w:val="00EC37D2"/>
    <w:rsid w:val="00EC3DE7"/>
    <w:rsid w:val="00EC3F7B"/>
    <w:rsid w:val="00EC6087"/>
    <w:rsid w:val="00ED28EF"/>
    <w:rsid w:val="00ED3E97"/>
    <w:rsid w:val="00ED4441"/>
    <w:rsid w:val="00ED446B"/>
    <w:rsid w:val="00ED49F5"/>
    <w:rsid w:val="00ED6995"/>
    <w:rsid w:val="00ED6D14"/>
    <w:rsid w:val="00ED6F50"/>
    <w:rsid w:val="00ED781D"/>
    <w:rsid w:val="00EE01F5"/>
    <w:rsid w:val="00EE0243"/>
    <w:rsid w:val="00EE0D45"/>
    <w:rsid w:val="00EE2967"/>
    <w:rsid w:val="00EE2D34"/>
    <w:rsid w:val="00EE6131"/>
    <w:rsid w:val="00EE7711"/>
    <w:rsid w:val="00EF0BED"/>
    <w:rsid w:val="00EF0CAA"/>
    <w:rsid w:val="00EF0D6C"/>
    <w:rsid w:val="00EF16D5"/>
    <w:rsid w:val="00EF1D1E"/>
    <w:rsid w:val="00EF1D5C"/>
    <w:rsid w:val="00EF1EFC"/>
    <w:rsid w:val="00EF283B"/>
    <w:rsid w:val="00EF52AC"/>
    <w:rsid w:val="00EF622C"/>
    <w:rsid w:val="00EF69E2"/>
    <w:rsid w:val="00F00271"/>
    <w:rsid w:val="00F00FDF"/>
    <w:rsid w:val="00F02340"/>
    <w:rsid w:val="00F03613"/>
    <w:rsid w:val="00F05284"/>
    <w:rsid w:val="00F05E7B"/>
    <w:rsid w:val="00F06DB2"/>
    <w:rsid w:val="00F072FD"/>
    <w:rsid w:val="00F073BC"/>
    <w:rsid w:val="00F07A21"/>
    <w:rsid w:val="00F1035A"/>
    <w:rsid w:val="00F105F5"/>
    <w:rsid w:val="00F12B47"/>
    <w:rsid w:val="00F15F02"/>
    <w:rsid w:val="00F1618A"/>
    <w:rsid w:val="00F1712C"/>
    <w:rsid w:val="00F27307"/>
    <w:rsid w:val="00F27EFD"/>
    <w:rsid w:val="00F305F5"/>
    <w:rsid w:val="00F30983"/>
    <w:rsid w:val="00F30BC6"/>
    <w:rsid w:val="00F30D14"/>
    <w:rsid w:val="00F32291"/>
    <w:rsid w:val="00F33645"/>
    <w:rsid w:val="00F34E1B"/>
    <w:rsid w:val="00F34E50"/>
    <w:rsid w:val="00F362B2"/>
    <w:rsid w:val="00F36E2F"/>
    <w:rsid w:val="00F36E6D"/>
    <w:rsid w:val="00F3770F"/>
    <w:rsid w:val="00F41F37"/>
    <w:rsid w:val="00F43243"/>
    <w:rsid w:val="00F445F5"/>
    <w:rsid w:val="00F4493B"/>
    <w:rsid w:val="00F44C10"/>
    <w:rsid w:val="00F45CC2"/>
    <w:rsid w:val="00F4669B"/>
    <w:rsid w:val="00F4691F"/>
    <w:rsid w:val="00F46D11"/>
    <w:rsid w:val="00F4798D"/>
    <w:rsid w:val="00F47D51"/>
    <w:rsid w:val="00F50248"/>
    <w:rsid w:val="00F50C7B"/>
    <w:rsid w:val="00F51DDF"/>
    <w:rsid w:val="00F52D9B"/>
    <w:rsid w:val="00F54EA0"/>
    <w:rsid w:val="00F56320"/>
    <w:rsid w:val="00F6038C"/>
    <w:rsid w:val="00F61928"/>
    <w:rsid w:val="00F619E6"/>
    <w:rsid w:val="00F619E9"/>
    <w:rsid w:val="00F61D8D"/>
    <w:rsid w:val="00F64CCA"/>
    <w:rsid w:val="00F64E97"/>
    <w:rsid w:val="00F65D38"/>
    <w:rsid w:val="00F65F93"/>
    <w:rsid w:val="00F6705B"/>
    <w:rsid w:val="00F67C35"/>
    <w:rsid w:val="00F70189"/>
    <w:rsid w:val="00F72F12"/>
    <w:rsid w:val="00F7477A"/>
    <w:rsid w:val="00F75E9E"/>
    <w:rsid w:val="00F7760B"/>
    <w:rsid w:val="00F803F0"/>
    <w:rsid w:val="00F80B59"/>
    <w:rsid w:val="00F80F82"/>
    <w:rsid w:val="00F8213A"/>
    <w:rsid w:val="00F823B8"/>
    <w:rsid w:val="00F82BB6"/>
    <w:rsid w:val="00F846B6"/>
    <w:rsid w:val="00F90751"/>
    <w:rsid w:val="00F927FC"/>
    <w:rsid w:val="00F937DF"/>
    <w:rsid w:val="00F9477E"/>
    <w:rsid w:val="00F959A0"/>
    <w:rsid w:val="00F95A04"/>
    <w:rsid w:val="00F962CA"/>
    <w:rsid w:val="00F969E4"/>
    <w:rsid w:val="00FA087C"/>
    <w:rsid w:val="00FA20BA"/>
    <w:rsid w:val="00FA25E1"/>
    <w:rsid w:val="00FA2CD4"/>
    <w:rsid w:val="00FA3D06"/>
    <w:rsid w:val="00FA4C7A"/>
    <w:rsid w:val="00FA5A78"/>
    <w:rsid w:val="00FA5D1C"/>
    <w:rsid w:val="00FA62B2"/>
    <w:rsid w:val="00FA6846"/>
    <w:rsid w:val="00FA71D3"/>
    <w:rsid w:val="00FA7F8F"/>
    <w:rsid w:val="00FB0479"/>
    <w:rsid w:val="00FB2011"/>
    <w:rsid w:val="00FB4396"/>
    <w:rsid w:val="00FB5DE3"/>
    <w:rsid w:val="00FB6BA8"/>
    <w:rsid w:val="00FB6C58"/>
    <w:rsid w:val="00FC094B"/>
    <w:rsid w:val="00FC1C67"/>
    <w:rsid w:val="00FC6C11"/>
    <w:rsid w:val="00FD1BFA"/>
    <w:rsid w:val="00FD1F38"/>
    <w:rsid w:val="00FD33EB"/>
    <w:rsid w:val="00FD414D"/>
    <w:rsid w:val="00FD48B1"/>
    <w:rsid w:val="00FD4F1D"/>
    <w:rsid w:val="00FD6706"/>
    <w:rsid w:val="00FD7083"/>
    <w:rsid w:val="00FE62D9"/>
    <w:rsid w:val="00FF1C4E"/>
    <w:rsid w:val="00FF24AC"/>
    <w:rsid w:val="00FF410C"/>
    <w:rsid w:val="00FF588B"/>
    <w:rsid w:val="00FF64E6"/>
    <w:rsid w:val="00FF6C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73E3A"/>
  <w15:docId w15:val="{99DBDD21-7334-4A4E-AC33-4F53D124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lang w:val="en-US" w:eastAsia="en-US" w:bidi="ar-SA"/>
      </w:rPr>
    </w:rPrDefault>
    <w:pPrDefault>
      <w:pPr>
        <w:spacing w:after="140" w:line="3360" w:lineRule="auto"/>
        <w:ind w:left="504"/>
        <w:jc w:val="both"/>
      </w:pPr>
    </w:pPrDefault>
  </w:docDefaults>
  <w:latentStyles w:defLockedState="0" w:defUIPriority="9" w:defSemiHidden="0" w:defUnhideWhenUsed="0" w:defQFormat="0" w:count="376">
    <w:lsdException w:name="Normal" w:uiPriority="4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iPriority="5" w:unhideWhenUsed="1" w:qFormat="1"/>
    <w:lsdException w:name="List Bullet 3" w:semiHidden="1" w:uiPriority="5" w:unhideWhenUsed="1" w:qFormat="1"/>
    <w:lsdException w:name="List Bullet 4" w:locked="1" w:semiHidden="1" w:unhideWhenUsed="1"/>
    <w:lsdException w:name="List Bullet 5" w:locked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locked="1" w:semiHidden="1" w:uiPriority="0" w:unhideWhenUsed="1"/>
    <w:lsdException w:name="Outline List 2" w:locked="1" w:semiHidden="1" w:uiPriority="0" w:unhideWhenUsed="1"/>
    <w:lsdException w:name="Outline List 3" w:locked="1" w:semiHidden="1" w:uiPriority="0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iPriority="0" w:unhideWhenUsed="1"/>
    <w:lsdException w:name="Table Grid" w:locked="1" w:uiPriority="0"/>
    <w:lsdException w:name="Table Theme" w:locked="1" w:semiHidden="1" w:uiPriority="0" w:unhideWhenUsed="1"/>
    <w:lsdException w:name="Placeholder Text" w:semiHidden="1" w:uiPriority="99"/>
    <w:lsdException w:name="No Spacing" w:semiHidden="1" w:uiPriority="10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 w:uiPriority="99"/>
    <w:lsdException w:name="List Paragraph" w:uiPriority="34" w:qFormat="1"/>
    <w:lsdException w:name="Quote" w:uiPriority="38" w:qFormat="1"/>
    <w:lsdException w:name="Intense Quote" w:uiPriority="39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28" w:qFormat="1"/>
    <w:lsdException w:name="Intense Emphasis" w:uiPriority="30" w:qFormat="1"/>
    <w:lsdException w:name="Subtle Reference" w:uiPriority="40" w:qFormat="1"/>
    <w:lsdException w:name="Intense Reference" w:uiPriority="41" w:qFormat="1"/>
    <w:lsdException w:name="Book Title" w:uiPriority="42" w:qFormat="1"/>
    <w:lsdException w:name="Bibliography" w:semiHidden="1" w:uiPriority="46" w:unhideWhenUsed="1"/>
    <w:lsdException w:name="TOC Heading" w:semiHidden="1" w:uiPriority="48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 1"/>
    <w:uiPriority w:val="4"/>
    <w:qFormat/>
    <w:rsid w:val="00F75E9E"/>
    <w:pPr>
      <w:spacing w:line="280" w:lineRule="exact"/>
    </w:pPr>
    <w:rPr>
      <w:szCs w:val="24"/>
    </w:rPr>
  </w:style>
  <w:style w:type="paragraph" w:styleId="Heading1">
    <w:name w:val="heading 1"/>
    <w:aliases w:val="TITLE"/>
    <w:basedOn w:val="Normal"/>
    <w:next w:val="Normal"/>
    <w:link w:val="Heading1Char"/>
    <w:qFormat/>
    <w:rsid w:val="00A072EF"/>
    <w:pPr>
      <w:keepNext/>
      <w:outlineLvl w:val="0"/>
    </w:pPr>
    <w:rPr>
      <w:rFonts w:cs="Arial"/>
      <w:bCs/>
      <w:caps/>
      <w:color w:val="590056"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FC6C11"/>
    <w:pPr>
      <w:keepNext/>
      <w:numPr>
        <w:ilvl w:val="1"/>
        <w:numId w:val="14"/>
      </w:numPr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C6C11"/>
    <w:pPr>
      <w:keepNext/>
      <w:numPr>
        <w:ilvl w:val="2"/>
        <w:numId w:val="14"/>
      </w:numPr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FC6C11"/>
    <w:pPr>
      <w:keepNext/>
      <w:numPr>
        <w:ilvl w:val="3"/>
        <w:numId w:val="14"/>
      </w:num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FC6C11"/>
    <w:pPr>
      <w:numPr>
        <w:ilvl w:val="4"/>
        <w:numId w:val="14"/>
      </w:num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uiPriority w:val="9"/>
    <w:semiHidden/>
    <w:qFormat/>
    <w:rsid w:val="00FC6C11"/>
    <w:pPr>
      <w:numPr>
        <w:ilvl w:val="5"/>
        <w:numId w:val="14"/>
      </w:numPr>
      <w:outlineLvl w:val="5"/>
    </w:pPr>
    <w:rPr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C6C11"/>
    <w:rPr>
      <w:rFonts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11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11"/>
    <w:rPr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11"/>
    <w:rPr>
      <w:bCs/>
      <w:iCs/>
      <w:szCs w:val="26"/>
    </w:rPr>
  </w:style>
  <w:style w:type="paragraph" w:customStyle="1" w:styleId="Headingnum1">
    <w:name w:val="Heading num 1"/>
    <w:basedOn w:val="Heading1"/>
    <w:link w:val="Headingnum1Char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Level1">
    <w:name w:val="Level 1"/>
    <w:basedOn w:val="Heading2"/>
    <w:link w:val="Level1Char"/>
    <w:uiPriority w:val="3"/>
    <w:qFormat/>
    <w:rsid w:val="00456666"/>
    <w:pPr>
      <w:keepNext w:val="0"/>
      <w:numPr>
        <w:numId w:val="5"/>
      </w:numPr>
      <w:spacing w:before="240" w:after="240"/>
    </w:pPr>
    <w:rPr>
      <w:lang w:val="ro-RO"/>
    </w:rPr>
  </w:style>
  <w:style w:type="character" w:customStyle="1" w:styleId="Level1Char">
    <w:name w:val="Level 1 Char"/>
    <w:basedOn w:val="Heading2Char"/>
    <w:link w:val="Level1"/>
    <w:uiPriority w:val="3"/>
    <w:rsid w:val="00456666"/>
    <w:rPr>
      <w:rFonts w:cs="Arial"/>
      <w:b/>
      <w:bCs/>
      <w:iCs/>
      <w:szCs w:val="28"/>
      <w:lang w:val="ro-RO"/>
    </w:rPr>
  </w:style>
  <w:style w:type="paragraph" w:customStyle="1" w:styleId="Level2">
    <w:name w:val="Level 2"/>
    <w:basedOn w:val="Heading3"/>
    <w:link w:val="Level2Char"/>
    <w:uiPriority w:val="3"/>
    <w:qFormat/>
    <w:rsid w:val="000C728C"/>
    <w:pPr>
      <w:keepNext w:val="0"/>
      <w:numPr>
        <w:numId w:val="5"/>
      </w:numPr>
    </w:pPr>
  </w:style>
  <w:style w:type="character" w:customStyle="1" w:styleId="Level2Char">
    <w:name w:val="Level 2 Char"/>
    <w:basedOn w:val="Heading3Char"/>
    <w:link w:val="Level2"/>
    <w:uiPriority w:val="3"/>
    <w:rsid w:val="000C728C"/>
    <w:rPr>
      <w:rFonts w:cs="Arial"/>
      <w:bCs/>
      <w:i/>
      <w:szCs w:val="26"/>
    </w:rPr>
  </w:style>
  <w:style w:type="paragraph" w:customStyle="1" w:styleId="Level3">
    <w:name w:val="Level 3"/>
    <w:basedOn w:val="Heading4"/>
    <w:link w:val="Level3Char"/>
    <w:uiPriority w:val="3"/>
    <w:qFormat/>
    <w:rsid w:val="000C728C"/>
    <w:pPr>
      <w:keepNext w:val="0"/>
      <w:numPr>
        <w:numId w:val="5"/>
      </w:numPr>
    </w:pPr>
  </w:style>
  <w:style w:type="paragraph" w:customStyle="1" w:styleId="Level5">
    <w:name w:val="Level 5"/>
    <w:basedOn w:val="Heading5"/>
    <w:uiPriority w:val="3"/>
    <w:qFormat/>
    <w:rsid w:val="00716270"/>
    <w:pPr>
      <w:numPr>
        <w:ilvl w:val="5"/>
        <w:numId w:val="5"/>
      </w:numPr>
      <w:outlineLvl w:val="5"/>
    </w:pPr>
  </w:style>
  <w:style w:type="paragraph" w:customStyle="1" w:styleId="Level4">
    <w:name w:val="Level 4"/>
    <w:basedOn w:val="Heading4"/>
    <w:uiPriority w:val="3"/>
    <w:qFormat/>
    <w:rsid w:val="000C728C"/>
    <w:pPr>
      <w:keepNext w:val="0"/>
      <w:numPr>
        <w:ilvl w:val="4"/>
        <w:numId w:val="5"/>
      </w:numPr>
    </w:pPr>
  </w:style>
  <w:style w:type="paragraph" w:styleId="ListBullet">
    <w:name w:val="List Bullet"/>
    <w:aliases w:val="Bullet 1"/>
    <w:basedOn w:val="Normal"/>
    <w:link w:val="ListBulletChar"/>
    <w:uiPriority w:val="5"/>
    <w:qFormat/>
    <w:rsid w:val="000C728C"/>
    <w:pPr>
      <w:numPr>
        <w:numId w:val="4"/>
      </w:numPr>
      <w:ind w:left="1258" w:hanging="697"/>
    </w:pPr>
  </w:style>
  <w:style w:type="paragraph" w:customStyle="1" w:styleId="Headingnum2">
    <w:name w:val="Heading num 2"/>
    <w:basedOn w:val="Heading2"/>
    <w:uiPriority w:val="9"/>
    <w:semiHidden/>
    <w:rsid w:val="00954F60"/>
    <w:pPr>
      <w:tabs>
        <w:tab w:val="num" w:pos="510"/>
      </w:tabs>
      <w:ind w:hanging="510"/>
    </w:pPr>
  </w:style>
  <w:style w:type="paragraph" w:customStyle="1" w:styleId="Headingnum3">
    <w:name w:val="Heading num 3"/>
    <w:basedOn w:val="Heading3"/>
    <w:uiPriority w:val="9"/>
    <w:semiHidden/>
    <w:rsid w:val="00954F60"/>
    <w:pPr>
      <w:tabs>
        <w:tab w:val="num" w:pos="510"/>
      </w:tabs>
      <w:ind w:hanging="510"/>
    </w:pPr>
  </w:style>
  <w:style w:type="paragraph" w:styleId="ListBullet2">
    <w:name w:val="List Bullet 2"/>
    <w:aliases w:val="Bullet 3"/>
    <w:basedOn w:val="Normal"/>
    <w:link w:val="ListBullet2Char"/>
    <w:uiPriority w:val="5"/>
    <w:qFormat/>
    <w:rsid w:val="000C728C"/>
    <w:pPr>
      <w:numPr>
        <w:ilvl w:val="1"/>
        <w:numId w:val="4"/>
      </w:numPr>
      <w:ind w:left="1679"/>
    </w:pPr>
  </w:style>
  <w:style w:type="paragraph" w:styleId="ListBullet3">
    <w:name w:val="List Bullet 3"/>
    <w:aliases w:val="Bullet 4"/>
    <w:basedOn w:val="Normal"/>
    <w:uiPriority w:val="5"/>
    <w:qFormat/>
    <w:rsid w:val="000C728C"/>
    <w:pPr>
      <w:numPr>
        <w:ilvl w:val="2"/>
        <w:numId w:val="4"/>
      </w:numPr>
      <w:ind w:left="2239" w:hanging="561"/>
    </w:pPr>
  </w:style>
  <w:style w:type="paragraph" w:customStyle="1" w:styleId="CoverDisclaimertitle">
    <w:name w:val="Cover/Disclaimer  title"/>
    <w:basedOn w:val="Normal"/>
    <w:link w:val="CoverDisclaimertitleChar"/>
    <w:uiPriority w:val="10"/>
    <w:qFormat/>
    <w:rsid w:val="00845ADD"/>
    <w:pPr>
      <w:widowControl w:val="0"/>
      <w:tabs>
        <w:tab w:val="left" w:pos="697"/>
        <w:tab w:val="left" w:pos="1260"/>
      </w:tabs>
      <w:adjustRightInd w:val="0"/>
      <w:snapToGrid w:val="0"/>
      <w:ind w:left="0"/>
      <w:jc w:val="center"/>
    </w:pPr>
    <w:rPr>
      <w:caps/>
      <w:snapToGrid w:val="0"/>
      <w:color w:val="590056"/>
      <w:sz w:val="32"/>
    </w:rPr>
  </w:style>
  <w:style w:type="character" w:customStyle="1" w:styleId="CoverDisclaimertitleChar">
    <w:name w:val="Cover/Disclaimer  title Char"/>
    <w:basedOn w:val="DefaultParagraphFont"/>
    <w:link w:val="CoverDisclaimertitle"/>
    <w:uiPriority w:val="10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customStyle="1" w:styleId="Headingnum4">
    <w:name w:val="Heading num 4"/>
    <w:basedOn w:val="Heading4"/>
    <w:uiPriority w:val="9"/>
    <w:semiHidden/>
    <w:rsid w:val="00954F60"/>
    <w:pPr>
      <w:tabs>
        <w:tab w:val="num" w:pos="1260"/>
      </w:tabs>
      <w:ind w:hanging="700"/>
    </w:pPr>
  </w:style>
  <w:style w:type="paragraph" w:customStyle="1" w:styleId="Reporttableright">
    <w:name w:val="Report table right"/>
    <w:basedOn w:val="Normal"/>
    <w:uiPriority w:val="9"/>
    <w:qFormat/>
    <w:rsid w:val="005D7D85"/>
    <w:pPr>
      <w:tabs>
        <w:tab w:val="left" w:pos="697"/>
      </w:tabs>
      <w:suppressAutoHyphens/>
      <w:autoSpaceDE w:val="0"/>
      <w:autoSpaceDN w:val="0"/>
      <w:adjustRightInd w:val="0"/>
      <w:spacing w:after="80" w:line="240" w:lineRule="auto"/>
      <w:ind w:left="0" w:right="360"/>
      <w:jc w:val="right"/>
      <w:textAlignment w:val="center"/>
    </w:pPr>
    <w:rPr>
      <w:rFonts w:ascii="Arial" w:hAnsi="Arial" w:cs="Arial"/>
      <w:caps/>
      <w:snapToGrid w:val="0"/>
      <w:color w:val="000000"/>
      <w:sz w:val="11"/>
      <w:szCs w:val="11"/>
    </w:rPr>
  </w:style>
  <w:style w:type="paragraph" w:customStyle="1" w:styleId="Reporttableleft">
    <w:name w:val="Report table left"/>
    <w:basedOn w:val="Normal"/>
    <w:uiPriority w:val="9"/>
    <w:qFormat/>
    <w:rsid w:val="000C728C"/>
    <w:pPr>
      <w:widowControl w:val="0"/>
      <w:tabs>
        <w:tab w:val="left" w:pos="697"/>
        <w:tab w:val="left" w:pos="1260"/>
      </w:tabs>
      <w:snapToGrid w:val="0"/>
      <w:spacing w:after="0" w:line="240" w:lineRule="exact"/>
      <w:ind w:left="0"/>
      <w:jc w:val="left"/>
    </w:pPr>
    <w:rPr>
      <w:snapToGrid w:val="0"/>
    </w:rPr>
  </w:style>
  <w:style w:type="paragraph" w:customStyle="1" w:styleId="Headingnum5">
    <w:name w:val="Heading num 5"/>
    <w:basedOn w:val="Heading5"/>
    <w:uiPriority w:val="9"/>
    <w:semiHidden/>
    <w:rsid w:val="00954F60"/>
    <w:pPr>
      <w:tabs>
        <w:tab w:val="num" w:pos="1680"/>
      </w:tabs>
      <w:ind w:hanging="420"/>
    </w:pPr>
  </w:style>
  <w:style w:type="paragraph" w:customStyle="1" w:styleId="Headingnum6">
    <w:name w:val="Heading num 6"/>
    <w:basedOn w:val="Heading6"/>
    <w:uiPriority w:val="9"/>
    <w:semiHidden/>
    <w:rsid w:val="00954F60"/>
    <w:pPr>
      <w:tabs>
        <w:tab w:val="num" w:pos="2240"/>
      </w:tabs>
      <w:ind w:hanging="560"/>
    </w:pPr>
  </w:style>
  <w:style w:type="paragraph" w:customStyle="1" w:styleId="Tablebody">
    <w:name w:val="Table body"/>
    <w:basedOn w:val="Reporttableleft"/>
    <w:uiPriority w:val="7"/>
    <w:rsid w:val="000C728C"/>
    <w:pPr>
      <w:tabs>
        <w:tab w:val="clear" w:pos="697"/>
        <w:tab w:val="clear" w:pos="1260"/>
        <w:tab w:val="left" w:pos="244"/>
        <w:tab w:val="left" w:pos="510"/>
      </w:tabs>
      <w:spacing w:before="70" w:after="70"/>
      <w:ind w:left="68" w:right="11"/>
    </w:pPr>
    <w:rPr>
      <w:sz w:val="17"/>
    </w:rPr>
  </w:style>
  <w:style w:type="paragraph" w:customStyle="1" w:styleId="Tabletitle">
    <w:name w:val="Table title"/>
    <w:basedOn w:val="Tablebody"/>
    <w:uiPriority w:val="9"/>
    <w:semiHidden/>
    <w:rsid w:val="00845ADD"/>
    <w:pPr>
      <w:jc w:val="center"/>
    </w:pPr>
    <w:rPr>
      <w:b/>
      <w:color w:val="FFFFFF"/>
      <w:sz w:val="20"/>
    </w:rPr>
  </w:style>
  <w:style w:type="paragraph" w:styleId="TOC1">
    <w:name w:val="toc 1"/>
    <w:basedOn w:val="Normal"/>
    <w:next w:val="Normal"/>
    <w:uiPriority w:val="9"/>
    <w:semiHidden/>
    <w:rsid w:val="00E4416F"/>
    <w:pPr>
      <w:widowControl w:val="0"/>
      <w:tabs>
        <w:tab w:val="left" w:pos="697"/>
      </w:tabs>
      <w:spacing w:after="200"/>
      <w:ind w:left="0"/>
      <w:jc w:val="center"/>
    </w:pPr>
    <w:rPr>
      <w:caps/>
    </w:rPr>
  </w:style>
  <w:style w:type="paragraph" w:customStyle="1" w:styleId="TOCtitle">
    <w:name w:val="TOC title"/>
    <w:basedOn w:val="CoverDisclaimertitle"/>
    <w:link w:val="TOCtitleChar"/>
    <w:uiPriority w:val="11"/>
    <w:rsid w:val="00845ADD"/>
    <w:pPr>
      <w:spacing w:after="200"/>
    </w:pPr>
  </w:style>
  <w:style w:type="character" w:customStyle="1" w:styleId="TOCtitleChar">
    <w:name w:val="TOC title Char"/>
    <w:basedOn w:val="CoverDisclaimertitleChar"/>
    <w:link w:val="TOCtitle"/>
    <w:uiPriority w:val="11"/>
    <w:rsid w:val="00AE40DE"/>
    <w:rPr>
      <w:rFonts w:ascii="Georgia" w:hAnsi="Georgia"/>
      <w:caps/>
      <w:snapToGrid w:val="0"/>
      <w:color w:val="590056"/>
      <w:sz w:val="32"/>
      <w:szCs w:val="24"/>
    </w:rPr>
  </w:style>
  <w:style w:type="paragraph" w:styleId="Header">
    <w:name w:val="head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"/>
    <w:semiHidden/>
    <w:rsid w:val="00E4416F"/>
    <w:pPr>
      <w:tabs>
        <w:tab w:val="center" w:pos="4320"/>
        <w:tab w:val="right" w:pos="8640"/>
      </w:tabs>
    </w:pPr>
  </w:style>
  <w:style w:type="numbering" w:customStyle="1" w:styleId="Bulleted1">
    <w:name w:val="Bulleted 1"/>
    <w:basedOn w:val="NoList"/>
    <w:locked/>
    <w:rsid w:val="00845ADD"/>
    <w:pPr>
      <w:numPr>
        <w:numId w:val="1"/>
      </w:numPr>
    </w:pPr>
  </w:style>
  <w:style w:type="numbering" w:customStyle="1" w:styleId="Bulleted2">
    <w:name w:val="Bulleted 2"/>
    <w:basedOn w:val="NoList"/>
    <w:locked/>
    <w:rsid w:val="00845ADD"/>
    <w:pPr>
      <w:numPr>
        <w:numId w:val="2"/>
      </w:numPr>
    </w:pPr>
  </w:style>
  <w:style w:type="paragraph" w:customStyle="1" w:styleId="ReportBody1">
    <w:name w:val="Report Body 1"/>
    <w:basedOn w:val="Normal"/>
    <w:uiPriority w:val="9"/>
    <w:semiHidden/>
    <w:rsid w:val="0061269B"/>
    <w:pPr>
      <w:numPr>
        <w:numId w:val="3"/>
      </w:numPr>
    </w:pPr>
  </w:style>
  <w:style w:type="paragraph" w:customStyle="1" w:styleId="ReportBody2">
    <w:name w:val="Report Body 2"/>
    <w:basedOn w:val="Heading2"/>
    <w:uiPriority w:val="9"/>
    <w:semiHidden/>
    <w:rsid w:val="00E4416F"/>
    <w:pPr>
      <w:numPr>
        <w:numId w:val="3"/>
      </w:numPr>
    </w:pPr>
  </w:style>
  <w:style w:type="paragraph" w:customStyle="1" w:styleId="ReportBody3">
    <w:name w:val="Report Body 3"/>
    <w:basedOn w:val="Normal"/>
    <w:uiPriority w:val="9"/>
    <w:semiHidden/>
    <w:rsid w:val="00E4416F"/>
    <w:pPr>
      <w:numPr>
        <w:ilvl w:val="2"/>
        <w:numId w:val="3"/>
      </w:numPr>
    </w:pPr>
    <w:rPr>
      <w:i/>
    </w:rPr>
  </w:style>
  <w:style w:type="table" w:customStyle="1" w:styleId="Tabel">
    <w:name w:val="Tabel"/>
    <w:basedOn w:val="TableNormal"/>
    <w:rsid w:val="00845ADD"/>
    <w:rPr>
      <w:sz w:val="17"/>
    </w:rPr>
    <w:tblPr>
      <w:tblBorders>
        <w:bottom w:val="thickThinSmallGap" w:sz="12" w:space="0" w:color="590056"/>
      </w:tblBorders>
    </w:tblPr>
    <w:trPr>
      <w:cantSplit/>
    </w:trPr>
    <w:tcPr>
      <w:shd w:val="clear" w:color="auto" w:fill="auto"/>
      <w:noWrap/>
    </w:tcPr>
    <w:tblStylePr w:type="firstRow">
      <w:rPr>
        <w:rFonts w:ascii="Calibri" w:hAnsi="Calibri"/>
        <w:b w:val="0"/>
        <w:color w:val="FFFFFF"/>
      </w:rPr>
      <w:tblPr/>
      <w:trPr>
        <w:tblHeader/>
      </w:trPr>
      <w:tcPr>
        <w:tcBorders>
          <w:bottom w:val="nil"/>
        </w:tcBorders>
        <w:shd w:val="clear" w:color="auto" w:fill="590056"/>
      </w:tcPr>
    </w:tblStylePr>
  </w:style>
  <w:style w:type="paragraph" w:customStyle="1" w:styleId="Tablebullet">
    <w:name w:val="Table bullet"/>
    <w:basedOn w:val="Normal"/>
    <w:uiPriority w:val="7"/>
    <w:rsid w:val="000C728C"/>
    <w:pPr>
      <w:numPr>
        <w:numId w:val="6"/>
      </w:numPr>
      <w:spacing w:line="240" w:lineRule="exact"/>
    </w:pPr>
    <w:rPr>
      <w:sz w:val="17"/>
      <w:lang w:val="fr-FR"/>
    </w:rPr>
  </w:style>
  <w:style w:type="paragraph" w:customStyle="1" w:styleId="Tableindex">
    <w:name w:val="Table index"/>
    <w:basedOn w:val="Normal"/>
    <w:uiPriority w:val="7"/>
    <w:rsid w:val="000C728C"/>
    <w:pPr>
      <w:numPr>
        <w:numId w:val="7"/>
      </w:numPr>
      <w:spacing w:line="240" w:lineRule="exact"/>
    </w:pPr>
    <w:rPr>
      <w:sz w:val="17"/>
      <w:lang w:val="fr-FR"/>
    </w:rPr>
  </w:style>
  <w:style w:type="paragraph" w:customStyle="1" w:styleId="Table1">
    <w:name w:val="Table 1"/>
    <w:basedOn w:val="Heading2"/>
    <w:link w:val="Table1Char"/>
    <w:uiPriority w:val="6"/>
    <w:rsid w:val="00F44C10"/>
    <w:pPr>
      <w:keepNext w:val="0"/>
      <w:numPr>
        <w:ilvl w:val="0"/>
        <w:numId w:val="15"/>
      </w:numPr>
      <w:spacing w:before="70" w:after="70"/>
      <w:jc w:val="left"/>
    </w:pPr>
    <w:rPr>
      <w:sz w:val="17"/>
    </w:rPr>
  </w:style>
  <w:style w:type="paragraph" w:customStyle="1" w:styleId="Table2">
    <w:name w:val="Table 2"/>
    <w:basedOn w:val="Table1"/>
    <w:uiPriority w:val="6"/>
    <w:rsid w:val="00F44C10"/>
    <w:pPr>
      <w:numPr>
        <w:ilvl w:val="1"/>
      </w:numPr>
    </w:pPr>
    <w:rPr>
      <w:b w:val="0"/>
    </w:rPr>
  </w:style>
  <w:style w:type="paragraph" w:customStyle="1" w:styleId="Table3">
    <w:name w:val="Table 3"/>
    <w:basedOn w:val="Table2"/>
    <w:uiPriority w:val="6"/>
    <w:rsid w:val="00F44C10"/>
    <w:pPr>
      <w:numPr>
        <w:ilvl w:val="2"/>
      </w:numPr>
    </w:pPr>
    <w:rPr>
      <w:lang w:val="fr-FR"/>
    </w:rPr>
  </w:style>
  <w:style w:type="paragraph" w:styleId="BalloonText">
    <w:name w:val="Balloon Text"/>
    <w:basedOn w:val="Normal"/>
    <w:link w:val="BalloonTextChar"/>
    <w:uiPriority w:val="9"/>
    <w:semiHidden/>
    <w:rsid w:val="00B17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"/>
    <w:semiHidden/>
    <w:rsid w:val="00954F60"/>
    <w:rPr>
      <w:rFonts w:ascii="Tahoma" w:hAnsi="Tahoma" w:cs="Tahoma"/>
      <w:sz w:val="16"/>
      <w:szCs w:val="16"/>
    </w:rPr>
  </w:style>
  <w:style w:type="paragraph" w:customStyle="1" w:styleId="Body3">
    <w:name w:val="Body 3"/>
    <w:basedOn w:val="Heading4"/>
    <w:uiPriority w:val="4"/>
    <w:qFormat/>
    <w:rsid w:val="009F0D86"/>
    <w:pPr>
      <w:keepNext w:val="0"/>
      <w:numPr>
        <w:ilvl w:val="0"/>
        <w:numId w:val="0"/>
      </w:numPr>
      <w:ind w:left="1253"/>
    </w:pPr>
  </w:style>
  <w:style w:type="paragraph" w:customStyle="1" w:styleId="Body4">
    <w:name w:val="Body 4"/>
    <w:basedOn w:val="Heading5"/>
    <w:uiPriority w:val="4"/>
    <w:qFormat/>
    <w:rsid w:val="009F0D86"/>
    <w:pPr>
      <w:numPr>
        <w:ilvl w:val="0"/>
        <w:numId w:val="0"/>
      </w:numPr>
      <w:ind w:left="1685"/>
    </w:pPr>
  </w:style>
  <w:style w:type="paragraph" w:customStyle="1" w:styleId="Body2">
    <w:name w:val="Body 2"/>
    <w:basedOn w:val="Heading6"/>
    <w:uiPriority w:val="4"/>
    <w:qFormat/>
    <w:rsid w:val="00735964"/>
    <w:pPr>
      <w:numPr>
        <w:ilvl w:val="0"/>
        <w:numId w:val="0"/>
      </w:numPr>
      <w:ind w:left="504"/>
    </w:pPr>
  </w:style>
  <w:style w:type="paragraph" w:styleId="ListParagraph">
    <w:name w:val="List Paragraph"/>
    <w:basedOn w:val="Normal"/>
    <w:uiPriority w:val="34"/>
    <w:qFormat/>
    <w:rsid w:val="00696787"/>
    <w:pPr>
      <w:ind w:left="720"/>
      <w:contextualSpacing/>
    </w:pPr>
  </w:style>
  <w:style w:type="table" w:styleId="TableGrid">
    <w:name w:val="Table Grid"/>
    <w:basedOn w:val="TableNormal"/>
    <w:locked/>
    <w:rsid w:val="00ED446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DD">
    <w:name w:val="Table DD"/>
    <w:basedOn w:val="TableNormal"/>
    <w:uiPriority w:val="99"/>
    <w:rsid w:val="00995A59"/>
    <w:tblPr>
      <w:tblCellMar>
        <w:top w:w="142" w:type="dxa"/>
        <w:left w:w="0" w:type="dxa"/>
        <w:bottom w:w="142" w:type="dxa"/>
        <w:right w:w="0" w:type="dxa"/>
      </w:tblCellMar>
    </w:tblPr>
  </w:style>
  <w:style w:type="paragraph" w:customStyle="1" w:styleId="TITLE1">
    <w:name w:val="TITLE 1"/>
    <w:basedOn w:val="Headingnum1"/>
    <w:link w:val="TITLE1Char"/>
    <w:qFormat/>
    <w:rsid w:val="00456666"/>
    <w:pPr>
      <w:numPr>
        <w:numId w:val="5"/>
      </w:numPr>
      <w:tabs>
        <w:tab w:val="clear" w:pos="510"/>
      </w:tabs>
      <w:spacing w:before="240" w:after="240"/>
    </w:pPr>
    <w:rPr>
      <w:lang w:val="ro-RO"/>
    </w:rPr>
  </w:style>
  <w:style w:type="paragraph" w:customStyle="1" w:styleId="Parties">
    <w:name w:val="Parties"/>
    <w:basedOn w:val="TITLE1"/>
    <w:link w:val="PartiesChar1"/>
    <w:uiPriority w:val="1"/>
    <w:qFormat/>
    <w:rsid w:val="000C728C"/>
    <w:pPr>
      <w:keepNext w:val="0"/>
      <w:numPr>
        <w:numId w:val="8"/>
      </w:numPr>
      <w:ind w:left="567" w:hanging="567"/>
      <w:outlineLvl w:val="1"/>
    </w:pPr>
    <w:rPr>
      <w:caps w:val="0"/>
      <w:color w:val="auto"/>
      <w:kern w:val="0"/>
      <w:sz w:val="20"/>
    </w:rPr>
  </w:style>
  <w:style w:type="character" w:customStyle="1" w:styleId="Heading1Char">
    <w:name w:val="Heading 1 Char"/>
    <w:aliases w:val="TITLE Char"/>
    <w:basedOn w:val="DefaultParagraphFont"/>
    <w:link w:val="Heading1"/>
    <w:rsid w:val="00A072EF"/>
    <w:rPr>
      <w:rFonts w:cs="Arial"/>
      <w:bCs/>
      <w:caps/>
      <w:color w:val="590056"/>
      <w:kern w:val="32"/>
      <w:sz w:val="24"/>
      <w:szCs w:val="32"/>
    </w:rPr>
  </w:style>
  <w:style w:type="character" w:customStyle="1" w:styleId="Headingnum1Char">
    <w:name w:val="Heading num 1 Char"/>
    <w:basedOn w:val="Heading1Char"/>
    <w:link w:val="Headingnum1"/>
    <w:uiPriority w:val="9"/>
    <w:semiHidden/>
    <w:rsid w:val="00954F60"/>
    <w:rPr>
      <w:rFonts w:cs="Arial"/>
      <w:bCs/>
      <w:caps/>
      <w:color w:val="590056"/>
      <w:kern w:val="32"/>
      <w:sz w:val="24"/>
      <w:szCs w:val="32"/>
    </w:rPr>
  </w:style>
  <w:style w:type="character" w:customStyle="1" w:styleId="Title1Char0">
    <w:name w:val="Title 1 Char"/>
    <w:basedOn w:val="Headingnum1Char"/>
    <w:rsid w:val="00954F60"/>
    <w:rPr>
      <w:rFonts w:cs="Arial"/>
      <w:bCs/>
      <w:caps/>
      <w:color w:val="590056"/>
      <w:kern w:val="32"/>
      <w:sz w:val="24"/>
      <w:szCs w:val="32"/>
    </w:rPr>
  </w:style>
  <w:style w:type="paragraph" w:customStyle="1" w:styleId="Recitals">
    <w:name w:val="Recitals"/>
    <w:basedOn w:val="Parties"/>
    <w:link w:val="RecitalsChar"/>
    <w:uiPriority w:val="2"/>
    <w:qFormat/>
    <w:rsid w:val="00B03B43"/>
    <w:pPr>
      <w:numPr>
        <w:numId w:val="9"/>
      </w:numPr>
      <w:ind w:left="567" w:hanging="567"/>
    </w:pPr>
  </w:style>
  <w:style w:type="character" w:customStyle="1" w:styleId="TITLE1Char">
    <w:name w:val="TITLE 1 Char"/>
    <w:basedOn w:val="Headingnum1Char"/>
    <w:link w:val="TITLE1"/>
    <w:rsid w:val="00456666"/>
    <w:rPr>
      <w:rFonts w:cs="Arial"/>
      <w:bCs/>
      <w:caps/>
      <w:color w:val="590056"/>
      <w:kern w:val="32"/>
      <w:sz w:val="24"/>
      <w:szCs w:val="32"/>
      <w:lang w:val="ro-RO"/>
    </w:rPr>
  </w:style>
  <w:style w:type="character" w:customStyle="1" w:styleId="PartiesChar">
    <w:name w:val="Parties Char"/>
    <w:basedOn w:val="TITLE1Char"/>
    <w:rsid w:val="00F50C7B"/>
    <w:rPr>
      <w:rFonts w:cs="Arial"/>
      <w:bCs/>
      <w:caps/>
      <w:color w:val="590056"/>
      <w:kern w:val="32"/>
      <w:sz w:val="24"/>
      <w:szCs w:val="32"/>
      <w:lang w:val="ro-RO"/>
    </w:rPr>
  </w:style>
  <w:style w:type="paragraph" w:styleId="EndnoteText">
    <w:name w:val="endnote text"/>
    <w:basedOn w:val="Normal"/>
    <w:link w:val="EndnoteTextChar"/>
    <w:uiPriority w:val="9"/>
    <w:semiHidden/>
    <w:rsid w:val="00896242"/>
    <w:pPr>
      <w:spacing w:after="0" w:line="240" w:lineRule="auto"/>
    </w:pPr>
    <w:rPr>
      <w:szCs w:val="20"/>
    </w:rPr>
  </w:style>
  <w:style w:type="character" w:customStyle="1" w:styleId="PartiesChar1">
    <w:name w:val="Parties Char1"/>
    <w:basedOn w:val="TITLE1Char"/>
    <w:link w:val="Parties"/>
    <w:uiPriority w:val="1"/>
    <w:rsid w:val="000C728C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RecitalsChar">
    <w:name w:val="Recitals Char"/>
    <w:basedOn w:val="PartiesChar1"/>
    <w:link w:val="Recitals"/>
    <w:uiPriority w:val="2"/>
    <w:rsid w:val="002F753E"/>
    <w:rPr>
      <w:rFonts w:cs="Arial"/>
      <w:bCs/>
      <w:caps w:val="0"/>
      <w:color w:val="590056"/>
      <w:kern w:val="32"/>
      <w:sz w:val="24"/>
      <w:szCs w:val="32"/>
      <w:lang w:val="ro-RO"/>
    </w:rPr>
  </w:style>
  <w:style w:type="character" w:customStyle="1" w:styleId="EndnoteTextChar">
    <w:name w:val="Endnote Text Char"/>
    <w:basedOn w:val="DefaultParagraphFont"/>
    <w:link w:val="EndnoteText"/>
    <w:uiPriority w:val="9"/>
    <w:semiHidden/>
    <w:rsid w:val="00896242"/>
  </w:style>
  <w:style w:type="character" w:styleId="EndnoteReference">
    <w:name w:val="endnote reference"/>
    <w:basedOn w:val="DefaultParagraphFont"/>
    <w:uiPriority w:val="9"/>
    <w:semiHidden/>
    <w:rsid w:val="00896242"/>
    <w:rPr>
      <w:vertAlign w:val="superscript"/>
    </w:rPr>
  </w:style>
  <w:style w:type="paragraph" w:customStyle="1" w:styleId="Bullet2">
    <w:name w:val="Bullet 2"/>
    <w:basedOn w:val="ListBullet"/>
    <w:link w:val="Bullet2Char"/>
    <w:uiPriority w:val="5"/>
    <w:qFormat/>
    <w:rsid w:val="000C728C"/>
  </w:style>
  <w:style w:type="character" w:customStyle="1" w:styleId="ListBulletChar">
    <w:name w:val="List Bullet Char"/>
    <w:aliases w:val="Bullet 1 Char"/>
    <w:basedOn w:val="DefaultParagraphFont"/>
    <w:link w:val="ListBullet"/>
    <w:uiPriority w:val="5"/>
    <w:rsid w:val="000C728C"/>
    <w:rPr>
      <w:szCs w:val="24"/>
    </w:rPr>
  </w:style>
  <w:style w:type="character" w:customStyle="1" w:styleId="Bullet2Char">
    <w:name w:val="Bullet 2 Char"/>
    <w:basedOn w:val="ListBulletChar"/>
    <w:link w:val="Bullet2"/>
    <w:uiPriority w:val="5"/>
    <w:rsid w:val="000C728C"/>
    <w:rPr>
      <w:szCs w:val="24"/>
    </w:rPr>
  </w:style>
  <w:style w:type="numbering" w:customStyle="1" w:styleId="TableStyleList">
    <w:name w:val="Table Style List"/>
    <w:uiPriority w:val="99"/>
    <w:rsid w:val="002E72BA"/>
    <w:pPr>
      <w:numPr>
        <w:numId w:val="10"/>
      </w:numPr>
    </w:pPr>
  </w:style>
  <w:style w:type="paragraph" w:customStyle="1" w:styleId="Tablehead">
    <w:name w:val="Table head"/>
    <w:basedOn w:val="Table1"/>
    <w:link w:val="TableheadChar"/>
    <w:uiPriority w:val="6"/>
    <w:qFormat/>
    <w:rsid w:val="004F0193"/>
    <w:pPr>
      <w:numPr>
        <w:numId w:val="0"/>
      </w:numPr>
      <w:outlineLvl w:val="9"/>
    </w:pPr>
  </w:style>
  <w:style w:type="character" w:customStyle="1" w:styleId="Table1Char">
    <w:name w:val="Table 1 Char"/>
    <w:basedOn w:val="Heading2Char"/>
    <w:link w:val="Table1"/>
    <w:uiPriority w:val="6"/>
    <w:rsid w:val="000C728C"/>
    <w:rPr>
      <w:rFonts w:cs="Arial"/>
      <w:b/>
      <w:bCs/>
      <w:iCs/>
      <w:sz w:val="17"/>
      <w:szCs w:val="28"/>
    </w:rPr>
  </w:style>
  <w:style w:type="character" w:customStyle="1" w:styleId="TableheadChar">
    <w:name w:val="Table head Char"/>
    <w:basedOn w:val="Table1Char"/>
    <w:link w:val="Tablehead"/>
    <w:uiPriority w:val="6"/>
    <w:rsid w:val="000C728C"/>
    <w:rPr>
      <w:rFonts w:cs="Arial"/>
      <w:b/>
      <w:bCs/>
      <w:iCs/>
      <w:sz w:val="17"/>
      <w:szCs w:val="28"/>
    </w:rPr>
  </w:style>
  <w:style w:type="paragraph" w:customStyle="1" w:styleId="Alpha1">
    <w:name w:val="Alpha 1"/>
    <w:basedOn w:val="ListBullet"/>
    <w:link w:val="Alpha1Char"/>
    <w:uiPriority w:val="4"/>
    <w:qFormat/>
    <w:rsid w:val="00E13D3F"/>
    <w:pPr>
      <w:numPr>
        <w:numId w:val="11"/>
      </w:numPr>
    </w:pPr>
  </w:style>
  <w:style w:type="paragraph" w:customStyle="1" w:styleId="Alpha2">
    <w:name w:val="Alpha 2"/>
    <w:basedOn w:val="Bullet2"/>
    <w:link w:val="Alpha2Char"/>
    <w:uiPriority w:val="4"/>
    <w:qFormat/>
    <w:rsid w:val="00E13D3F"/>
    <w:pPr>
      <w:numPr>
        <w:ilvl w:val="1"/>
        <w:numId w:val="11"/>
      </w:numPr>
    </w:pPr>
  </w:style>
  <w:style w:type="character" w:customStyle="1" w:styleId="Alpha1Char">
    <w:name w:val="Alpha 1 Char"/>
    <w:basedOn w:val="ListBulletChar"/>
    <w:link w:val="Alpha1"/>
    <w:uiPriority w:val="4"/>
    <w:rsid w:val="003D2F34"/>
    <w:rPr>
      <w:szCs w:val="24"/>
    </w:rPr>
  </w:style>
  <w:style w:type="paragraph" w:customStyle="1" w:styleId="Alpha3">
    <w:name w:val="Alpha 3"/>
    <w:basedOn w:val="ListBullet2"/>
    <w:link w:val="Alpha3Char"/>
    <w:uiPriority w:val="4"/>
    <w:qFormat/>
    <w:rsid w:val="00E13D3F"/>
    <w:pPr>
      <w:numPr>
        <w:ilvl w:val="2"/>
        <w:numId w:val="11"/>
      </w:numPr>
    </w:pPr>
  </w:style>
  <w:style w:type="character" w:customStyle="1" w:styleId="Alpha2Char">
    <w:name w:val="Alpha 2 Char"/>
    <w:basedOn w:val="Bullet2Char"/>
    <w:link w:val="Alpha2"/>
    <w:uiPriority w:val="4"/>
    <w:rsid w:val="003D2F34"/>
    <w:rPr>
      <w:szCs w:val="24"/>
    </w:rPr>
  </w:style>
  <w:style w:type="character" w:customStyle="1" w:styleId="ListBullet2Char">
    <w:name w:val="List Bullet 2 Char"/>
    <w:aliases w:val="Bullet 3 Char"/>
    <w:basedOn w:val="DefaultParagraphFont"/>
    <w:link w:val="ListBullet2"/>
    <w:uiPriority w:val="5"/>
    <w:rsid w:val="003D2F34"/>
    <w:rPr>
      <w:szCs w:val="24"/>
    </w:rPr>
  </w:style>
  <w:style w:type="character" w:customStyle="1" w:styleId="Alpha3Char">
    <w:name w:val="Alpha 3 Char"/>
    <w:basedOn w:val="ListBullet2Char"/>
    <w:link w:val="Alpha3"/>
    <w:uiPriority w:val="4"/>
    <w:rsid w:val="003D2F34"/>
    <w:rPr>
      <w:szCs w:val="24"/>
    </w:rPr>
  </w:style>
  <w:style w:type="paragraph" w:customStyle="1" w:styleId="Schedule1">
    <w:name w:val="Schedule 1"/>
    <w:basedOn w:val="Level1"/>
    <w:link w:val="Schedule1Char"/>
    <w:uiPriority w:val="4"/>
    <w:qFormat/>
    <w:rsid w:val="002F0038"/>
    <w:pPr>
      <w:numPr>
        <w:ilvl w:val="0"/>
        <w:numId w:val="13"/>
      </w:numPr>
    </w:pPr>
  </w:style>
  <w:style w:type="paragraph" w:customStyle="1" w:styleId="Schedule2">
    <w:name w:val="Schedule 2"/>
    <w:basedOn w:val="Level2"/>
    <w:link w:val="Schedule2Char"/>
    <w:uiPriority w:val="4"/>
    <w:qFormat/>
    <w:rsid w:val="002F0038"/>
    <w:pPr>
      <w:numPr>
        <w:ilvl w:val="1"/>
        <w:numId w:val="13"/>
      </w:numPr>
    </w:pPr>
  </w:style>
  <w:style w:type="character" w:customStyle="1" w:styleId="Schedule1Char">
    <w:name w:val="Schedule 1 Char"/>
    <w:basedOn w:val="Level1Char"/>
    <w:link w:val="Schedule1"/>
    <w:uiPriority w:val="4"/>
    <w:rsid w:val="002F0038"/>
    <w:rPr>
      <w:rFonts w:cs="Arial"/>
      <w:b/>
      <w:bCs/>
      <w:iCs/>
      <w:szCs w:val="28"/>
      <w:lang w:val="ro-RO"/>
    </w:rPr>
  </w:style>
  <w:style w:type="paragraph" w:customStyle="1" w:styleId="Schedule3">
    <w:name w:val="Schedule 3"/>
    <w:basedOn w:val="Level3"/>
    <w:link w:val="Schedule3Char"/>
    <w:uiPriority w:val="4"/>
    <w:qFormat/>
    <w:rsid w:val="002F0038"/>
    <w:pPr>
      <w:numPr>
        <w:ilvl w:val="2"/>
        <w:numId w:val="13"/>
      </w:numPr>
    </w:pPr>
  </w:style>
  <w:style w:type="character" w:customStyle="1" w:styleId="Schedule2Char">
    <w:name w:val="Schedule 2 Char"/>
    <w:basedOn w:val="Level2Char"/>
    <w:link w:val="Schedule2"/>
    <w:uiPriority w:val="4"/>
    <w:rsid w:val="002F0038"/>
    <w:rPr>
      <w:rFonts w:cs="Arial"/>
      <w:bCs/>
      <w:i/>
      <w:szCs w:val="26"/>
    </w:rPr>
  </w:style>
  <w:style w:type="character" w:customStyle="1" w:styleId="Level3Char">
    <w:name w:val="Level 3 Char"/>
    <w:basedOn w:val="Heading4Char"/>
    <w:link w:val="Level3"/>
    <w:uiPriority w:val="3"/>
    <w:rsid w:val="002F0038"/>
    <w:rPr>
      <w:bCs/>
      <w:szCs w:val="28"/>
    </w:rPr>
  </w:style>
  <w:style w:type="character" w:customStyle="1" w:styleId="Schedule3Char">
    <w:name w:val="Schedule 3 Char"/>
    <w:basedOn w:val="Level3Char"/>
    <w:link w:val="Schedule3"/>
    <w:uiPriority w:val="4"/>
    <w:rsid w:val="002F0038"/>
    <w:rPr>
      <w:bCs/>
      <w:szCs w:val="28"/>
    </w:rPr>
  </w:style>
  <w:style w:type="numbering" w:customStyle="1" w:styleId="Style1">
    <w:name w:val="Style1"/>
    <w:uiPriority w:val="99"/>
    <w:rsid w:val="00AA75CD"/>
    <w:pPr>
      <w:numPr>
        <w:numId w:val="12"/>
      </w:numPr>
    </w:pPr>
  </w:style>
  <w:style w:type="paragraph" w:customStyle="1" w:styleId="Bodycunrdeparagraf">
    <w:name w:val="Body cu nr de paragraf"/>
    <w:basedOn w:val="ListParagraph"/>
    <w:uiPriority w:val="4"/>
    <w:qFormat/>
    <w:rsid w:val="00F75E9E"/>
    <w:pPr>
      <w:ind w:left="0"/>
      <w:contextualSpacing w:val="0"/>
    </w:pPr>
    <w:rPr>
      <w:lang w:val="ro-RO"/>
    </w:rPr>
  </w:style>
  <w:style w:type="character" w:styleId="CommentReference">
    <w:name w:val="annotation reference"/>
    <w:basedOn w:val="DefaultParagraphFont"/>
    <w:uiPriority w:val="9"/>
    <w:semiHidden/>
    <w:unhideWhenUsed/>
    <w:rsid w:val="00541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"/>
    <w:unhideWhenUsed/>
    <w:rsid w:val="0054166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rsid w:val="0054166F"/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sid w:val="00541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sid w:val="0054166F"/>
    <w:rPr>
      <w:b/>
      <w:bCs/>
    </w:rPr>
  </w:style>
  <w:style w:type="character" w:styleId="Hyperlink">
    <w:name w:val="Hyperlink"/>
    <w:basedOn w:val="DefaultParagraphFont"/>
    <w:uiPriority w:val="99"/>
    <w:rsid w:val="00C842C3"/>
    <w:rPr>
      <w:color w:val="0000FF" w:themeColor="hyperlink"/>
      <w:u w:val="single"/>
    </w:rPr>
  </w:style>
  <w:style w:type="character" w:customStyle="1" w:styleId="Bodytext2Bold">
    <w:name w:val="Body text (2) + Bold"/>
    <w:basedOn w:val="DefaultParagraphFont"/>
    <w:rsid w:val="007A77F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styleId="FollowedHyperlink">
    <w:name w:val="FollowedHyperlink"/>
    <w:basedOn w:val="DefaultParagraphFont"/>
    <w:uiPriority w:val="9"/>
    <w:semiHidden/>
    <w:unhideWhenUsed/>
    <w:rsid w:val="001C7EE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742D2F"/>
    <w:pPr>
      <w:spacing w:after="0" w:line="240" w:lineRule="auto"/>
      <w:ind w:left="0"/>
      <w:jc w:val="left"/>
    </w:pPr>
    <w:rPr>
      <w:szCs w:val="24"/>
    </w:rPr>
  </w:style>
  <w:style w:type="character" w:customStyle="1" w:styleId="apple-converted-space">
    <w:name w:val="apple-converted-space"/>
    <w:basedOn w:val="DefaultParagraphFont"/>
    <w:rsid w:val="008344FD"/>
  </w:style>
  <w:style w:type="character" w:customStyle="1" w:styleId="ar">
    <w:name w:val="ar"/>
    <w:basedOn w:val="DefaultParagraphFont"/>
    <w:rsid w:val="00CF0376"/>
  </w:style>
  <w:style w:type="character" w:customStyle="1" w:styleId="tar">
    <w:name w:val="tar"/>
    <w:basedOn w:val="DefaultParagraphFont"/>
    <w:rsid w:val="00CF0376"/>
  </w:style>
  <w:style w:type="character" w:customStyle="1" w:styleId="al">
    <w:name w:val="al"/>
    <w:basedOn w:val="DefaultParagraphFont"/>
    <w:rsid w:val="00CF0376"/>
  </w:style>
  <w:style w:type="character" w:customStyle="1" w:styleId="tal">
    <w:name w:val="tal"/>
    <w:basedOn w:val="DefaultParagraphFont"/>
    <w:rsid w:val="00CF0376"/>
  </w:style>
  <w:style w:type="character" w:styleId="UnresolvedMention">
    <w:name w:val="Unresolved Mention"/>
    <w:basedOn w:val="DefaultParagraphFont"/>
    <w:uiPriority w:val="99"/>
    <w:semiHidden/>
    <w:unhideWhenUsed/>
    <w:rsid w:val="003B2B7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"/>
    <w:semiHidden/>
    <w:unhideWhenUsed/>
    <w:rsid w:val="0040688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06887"/>
  </w:style>
  <w:style w:type="character" w:styleId="FootnoteReference">
    <w:name w:val="footnote reference"/>
    <w:basedOn w:val="DefaultParagraphFont"/>
    <w:uiPriority w:val="9"/>
    <w:semiHidden/>
    <w:unhideWhenUsed/>
    <w:rsid w:val="004068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960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777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9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12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815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738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927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6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7016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4098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6262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83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5814">
                  <w:marLeft w:val="0"/>
                  <w:marRight w:val="0"/>
                  <w:marTop w:val="7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750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462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400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  <w:divsChild>
            <w:div w:id="201476445">
              <w:marLeft w:val="0"/>
              <w:marRight w:val="0"/>
              <w:marTop w:val="0"/>
              <w:marBottom w:val="0"/>
              <w:divBdr>
                <w:top w:val="dashed" w:sz="2" w:space="0" w:color="FFFFFF"/>
                <w:left w:val="dashed" w:sz="2" w:space="0" w:color="FFFFFF"/>
                <w:bottom w:val="dashed" w:sz="2" w:space="0" w:color="FFFFFF"/>
                <w:right w:val="dashed" w:sz="2" w:space="0" w:color="FFFFFF"/>
              </w:divBdr>
            </w:div>
          </w:divsChild>
        </w:div>
        <w:div w:id="2144541495">
          <w:marLeft w:val="0"/>
          <w:marRight w:val="0"/>
          <w:marTop w:val="0"/>
          <w:marBottom w:val="0"/>
          <w:divBdr>
            <w:top w:val="dashed" w:sz="2" w:space="0" w:color="FFFFFF"/>
            <w:left w:val="dashed" w:sz="2" w:space="0" w:color="FFFFFF"/>
            <w:bottom w:val="dashed" w:sz="2" w:space="0" w:color="FFFFFF"/>
            <w:right w:val="dashed" w:sz="2" w:space="0" w:color="FFFFFF"/>
          </w:divBdr>
        </w:div>
      </w:divsChild>
    </w:div>
    <w:div w:id="1558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221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522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974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139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061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rian.zamfir@amzlawoffice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Word_Document.docx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5" Type="http://schemas.openxmlformats.org/officeDocument/2006/relationships/package" Target="embeddings/Microsoft_Word_Document1.docx"/><Relationship Id="rId4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F_HS\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2D980-6D4A-42EF-A7E2-573CE1808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template.dotm</Template>
  <TotalTime>985</TotalTime>
  <Pages>14</Pages>
  <Words>8138</Words>
  <Characters>46387</Characters>
  <Application>Microsoft Office Word</Application>
  <DocSecurity>0</DocSecurity>
  <Lines>386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Template</vt:lpstr>
      <vt:lpstr>Template</vt:lpstr>
    </vt:vector>
  </TitlesOfParts>
  <Company/>
  <LinksUpToDate>false</LinksUpToDate>
  <CharactersWithSpaces>54417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Adrian Zamfir</dc:creator>
  <cp:lastModifiedBy>Adrian Zamfir</cp:lastModifiedBy>
  <dcterms:created xsi:type="dcterms:W3CDTF">2022-06-21T08:42:00Z</dcterms:created>
  <dcterms:modified xsi:type="dcterms:W3CDTF">2026-05-26T11:47:00Z</dcterms:modified>
</cp:coreProperties>
</file>